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519DFE" w14:textId="77777777" w:rsidR="00D077E9" w:rsidRDefault="00D077E9" w:rsidP="00D70D02">
      <w:r>
        <w:rPr>
          <w:noProof/>
        </w:rPr>
        <w:drawing>
          <wp:anchor distT="0" distB="0" distL="114300" distR="114300" simplePos="0" relativeHeight="251658240" behindDoc="1" locked="0" layoutInCell="1" allowOverlap="1" wp14:anchorId="66BD7FB1" wp14:editId="57244C65">
            <wp:simplePos x="0" y="0"/>
            <wp:positionH relativeFrom="column">
              <wp:posOffset>-746760</wp:posOffset>
            </wp:positionH>
            <wp:positionV relativeFrom="page">
              <wp:posOffset>-79375</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CCD9EA7" w14:textId="77777777" w:rsidTr="00D077E9">
        <w:trPr>
          <w:trHeight w:val="1894"/>
        </w:trPr>
        <w:tc>
          <w:tcPr>
            <w:tcW w:w="5580" w:type="dxa"/>
            <w:tcBorders>
              <w:top w:val="nil"/>
              <w:left w:val="nil"/>
              <w:bottom w:val="nil"/>
              <w:right w:val="nil"/>
            </w:tcBorders>
          </w:tcPr>
          <w:p w14:paraId="4626EA32" w14:textId="77777777" w:rsidR="00D077E9" w:rsidRDefault="00D077E9" w:rsidP="00D077E9">
            <w:r>
              <w:rPr>
                <w:noProof/>
              </w:rPr>
              <mc:AlternateContent>
                <mc:Choice Requires="wps">
                  <w:drawing>
                    <wp:inline distT="0" distB="0" distL="0" distR="0" wp14:anchorId="273C5EF0" wp14:editId="29F3CFA1">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CF9521D" w14:textId="6744854A" w:rsidR="00D077E9" w:rsidRPr="00D11FBB" w:rsidRDefault="00D11FBB" w:rsidP="00D11FBB">
                                  <w:pPr>
                                    <w:pStyle w:val="Title"/>
                                    <w:rPr>
                                      <w:sz w:val="48"/>
                                      <w:szCs w:val="48"/>
                                    </w:rPr>
                                  </w:pPr>
                                  <w:r>
                                    <w:rPr>
                                      <w:sz w:val="48"/>
                                      <w:szCs w:val="48"/>
                                    </w:rPr>
                                    <w:t>INDEXING PRODUCT CATALOGS IN ELASTIC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73C5EF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2CF9521D" w14:textId="6744854A" w:rsidR="00D077E9" w:rsidRPr="00D11FBB" w:rsidRDefault="00D11FBB" w:rsidP="00D11FBB">
                            <w:pPr>
                              <w:pStyle w:val="Title"/>
                              <w:rPr>
                                <w:sz w:val="48"/>
                                <w:szCs w:val="48"/>
                              </w:rPr>
                            </w:pPr>
                            <w:r>
                              <w:rPr>
                                <w:sz w:val="48"/>
                                <w:szCs w:val="48"/>
                              </w:rPr>
                              <w:t>INDEXING PRODUCT CATALOGS IN ELASTIC SEARCH</w:t>
                            </w:r>
                          </w:p>
                        </w:txbxContent>
                      </v:textbox>
                      <w10:anchorlock/>
                    </v:shape>
                  </w:pict>
                </mc:Fallback>
              </mc:AlternateContent>
            </w:r>
          </w:p>
          <w:p w14:paraId="5DF36098" w14:textId="77777777" w:rsidR="00D077E9" w:rsidRDefault="00D077E9" w:rsidP="00D077E9">
            <w:r>
              <w:rPr>
                <w:noProof/>
              </w:rPr>
              <mc:AlternateContent>
                <mc:Choice Requires="wps">
                  <w:drawing>
                    <wp:inline distT="0" distB="0" distL="0" distR="0" wp14:anchorId="377154B5" wp14:editId="11CB66AB">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75F6A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74D5777" w14:textId="77777777" w:rsidTr="00D077E9">
        <w:trPr>
          <w:trHeight w:val="7636"/>
        </w:trPr>
        <w:tc>
          <w:tcPr>
            <w:tcW w:w="5580" w:type="dxa"/>
            <w:tcBorders>
              <w:top w:val="nil"/>
              <w:left w:val="nil"/>
              <w:bottom w:val="nil"/>
              <w:right w:val="nil"/>
            </w:tcBorders>
          </w:tcPr>
          <w:p w14:paraId="574C5B09" w14:textId="77777777" w:rsidR="00D077E9" w:rsidRDefault="00D077E9" w:rsidP="00D077E9">
            <w:pPr>
              <w:rPr>
                <w:noProof/>
              </w:rPr>
            </w:pPr>
          </w:p>
        </w:tc>
      </w:tr>
      <w:tr w:rsidR="00D077E9" w14:paraId="5490CC7D" w14:textId="77777777" w:rsidTr="00D077E9">
        <w:trPr>
          <w:trHeight w:val="2171"/>
        </w:trPr>
        <w:tc>
          <w:tcPr>
            <w:tcW w:w="5580" w:type="dxa"/>
            <w:tcBorders>
              <w:top w:val="nil"/>
              <w:left w:val="nil"/>
              <w:bottom w:val="nil"/>
              <w:right w:val="nil"/>
            </w:tcBorders>
          </w:tcPr>
          <w:sdt>
            <w:sdtPr>
              <w:id w:val="1080870105"/>
              <w:placeholder>
                <w:docPart w:val="FD5F0CD5D5D04CF993CF98341E3C3625"/>
              </w:placeholder>
              <w15:appearance w15:val="hidden"/>
            </w:sdtPr>
            <w:sdtEndPr/>
            <w:sdtContent>
              <w:p w14:paraId="5D2138FC" w14:textId="7577F078"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A7617">
                  <w:rPr>
                    <w:rStyle w:val="SubtitleChar"/>
                    <w:b w:val="0"/>
                    <w:noProof/>
                  </w:rPr>
                  <w:t>April 19</w:t>
                </w:r>
                <w:r w:rsidRPr="00D86945">
                  <w:rPr>
                    <w:rStyle w:val="SubtitleChar"/>
                    <w:b w:val="0"/>
                  </w:rPr>
                  <w:fldChar w:fldCharType="end"/>
                </w:r>
              </w:p>
            </w:sdtContent>
          </w:sdt>
          <w:p w14:paraId="5E9403B2"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32E6977" wp14:editId="6690CEA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64172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F5EAFEF" w14:textId="77777777" w:rsidR="00D077E9" w:rsidRDefault="00D077E9" w:rsidP="00D077E9">
            <w:pPr>
              <w:rPr>
                <w:noProof/>
                <w:sz w:val="10"/>
                <w:szCs w:val="10"/>
              </w:rPr>
            </w:pPr>
          </w:p>
          <w:p w14:paraId="1E904FB9" w14:textId="77777777" w:rsidR="00D077E9" w:rsidRDefault="00D077E9" w:rsidP="00D077E9">
            <w:pPr>
              <w:rPr>
                <w:noProof/>
                <w:sz w:val="10"/>
                <w:szCs w:val="10"/>
              </w:rPr>
            </w:pPr>
          </w:p>
          <w:p w14:paraId="214F3544" w14:textId="77777777" w:rsidR="00D077E9" w:rsidRDefault="00057EA5" w:rsidP="00D077E9">
            <w:sdt>
              <w:sdtPr>
                <w:id w:val="-1740469667"/>
                <w:placeholder>
                  <w:docPart w:val="6DDFE393A25440F983E748E422AC2DE8"/>
                </w:placeholder>
                <w15:appearance w15:val="hidden"/>
              </w:sdtPr>
              <w:sdtEndPr/>
              <w:sdtContent>
                <w:r w:rsidR="001C4708">
                  <w:t>A joint paper by JP Tokyo &amp; Co and MRIIRS</w:t>
                </w:r>
              </w:sdtContent>
            </w:sdt>
          </w:p>
          <w:p w14:paraId="76BB28FF" w14:textId="0CD2B240" w:rsidR="00D077E9" w:rsidRDefault="00D077E9" w:rsidP="00D077E9">
            <w:r w:rsidRPr="00B231E5">
              <w:t>Authored by:</w:t>
            </w:r>
            <w:r>
              <w:t xml:space="preserve"> </w:t>
            </w:r>
            <w:sdt>
              <w:sdtPr>
                <w:alias w:val="Your Name"/>
                <w:tag w:val="Your Name"/>
                <w:id w:val="-180584491"/>
                <w:placeholder>
                  <w:docPart w:val="38BA83ADABD242B19E5F58C0E408ADD9"/>
                </w:placeholder>
                <w:dataBinding w:prefixMappings="xmlns:ns0='http://schemas.microsoft.com/office/2006/coverPageProps' " w:xpath="/ns0:CoverPageProperties[1]/ns0:CompanyFax[1]" w:storeItemID="{55AF091B-3C7A-41E3-B477-F2FDAA23CFDA}"/>
                <w15:appearance w15:val="hidden"/>
                <w:text w:multiLine="1"/>
              </w:sdtPr>
              <w:sdtEndPr/>
              <w:sdtContent>
                <w:r w:rsidR="00FA7617">
                  <w:t>Sayem Uddin Khan</w:t>
                </w:r>
                <w:r w:rsidR="00FA7617">
                  <w:br/>
                  <w:t>Reviewed by: Rajesh Nath, Dr.Madhulika</w:t>
                </w:r>
              </w:sdtContent>
            </w:sdt>
          </w:p>
          <w:p w14:paraId="0520C0CB" w14:textId="77777777" w:rsidR="00D077E9" w:rsidRPr="00D86945" w:rsidRDefault="00D077E9" w:rsidP="00D077E9">
            <w:pPr>
              <w:rPr>
                <w:noProof/>
                <w:sz w:val="10"/>
                <w:szCs w:val="10"/>
              </w:rPr>
            </w:pPr>
          </w:p>
        </w:tc>
      </w:tr>
    </w:tbl>
    <w:p w14:paraId="5201BFB6" w14:textId="477FB7D6"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20EE15B" wp14:editId="09BC6EE7">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1FCE4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06A6B069" wp14:editId="43CA530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4BF974"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235008146"/>
        <w:docPartObj>
          <w:docPartGallery w:val="Table of Contents"/>
          <w:docPartUnique/>
        </w:docPartObj>
      </w:sdtPr>
      <w:sdtEndPr>
        <w:rPr>
          <w:bCs/>
          <w:noProof/>
        </w:rPr>
      </w:sdtEndPr>
      <w:sdtContent>
        <w:p w14:paraId="73224AEB" w14:textId="77777777" w:rsidR="00565955" w:rsidRPr="00565955" w:rsidRDefault="00565955" w:rsidP="00565955">
          <w:pPr>
            <w:pStyle w:val="TOCHeading"/>
            <w:rPr>
              <w:rFonts w:asciiTheme="minorHAnsi" w:eastAsiaTheme="minorEastAsia" w:hAnsiTheme="minorHAnsi" w:cstheme="minorBidi"/>
              <w:b/>
              <w:color w:val="082A75" w:themeColor="text2"/>
              <w:sz w:val="28"/>
              <w:szCs w:val="22"/>
            </w:rPr>
          </w:pPr>
          <w:r w:rsidRPr="00565955">
            <w:rPr>
              <w:rFonts w:asciiTheme="minorHAnsi" w:eastAsiaTheme="minorEastAsia" w:hAnsiTheme="minorHAnsi" w:cstheme="minorBidi"/>
              <w:b/>
              <w:color w:val="082A75" w:themeColor="text2"/>
              <w:sz w:val="28"/>
              <w:szCs w:val="22"/>
            </w:rPr>
            <w:t>Contents</w:t>
          </w:r>
        </w:p>
        <w:p w14:paraId="05A11827" w14:textId="417A45F8" w:rsidR="00565955" w:rsidRPr="00565955" w:rsidRDefault="00C53BBE"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1.)</w:t>
          </w:r>
          <w:r>
            <w:rPr>
              <w:rFonts w:asciiTheme="minorHAnsi" w:eastAsiaTheme="minorEastAsia" w:hAnsiTheme="minorHAnsi" w:cstheme="minorBidi"/>
              <w:b/>
              <w:color w:val="082A75" w:themeColor="text2"/>
              <w:sz w:val="28"/>
              <w:szCs w:val="22"/>
            </w:rPr>
            <w:tab/>
            <w:t>Objective, purpose and Introduction</w:t>
          </w:r>
          <w:r w:rsidR="00565955" w:rsidRPr="00565955">
            <w:rPr>
              <w:rFonts w:asciiTheme="minorHAnsi" w:eastAsiaTheme="minorEastAsia" w:hAnsiTheme="minorHAnsi" w:cstheme="minorBidi"/>
              <w:b/>
              <w:color w:val="082A75" w:themeColor="text2"/>
              <w:sz w:val="28"/>
              <w:szCs w:val="22"/>
            </w:rPr>
            <w:t>………………………………………………………….3</w:t>
          </w:r>
        </w:p>
        <w:p w14:paraId="10285089" w14:textId="5B5651E9"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2.)</w:t>
          </w:r>
          <w:r>
            <w:rPr>
              <w:rFonts w:asciiTheme="minorHAnsi" w:eastAsiaTheme="minorEastAsia" w:hAnsiTheme="minorHAnsi" w:cstheme="minorBidi"/>
              <w:b/>
              <w:color w:val="082A75" w:themeColor="text2"/>
              <w:sz w:val="28"/>
              <w:szCs w:val="22"/>
            </w:rPr>
            <w:tab/>
            <w:t>Description, Platforms and Technologies…….</w:t>
          </w:r>
          <w:r w:rsidRPr="00565955">
            <w:rPr>
              <w:rFonts w:asciiTheme="minorHAnsi" w:eastAsiaTheme="minorEastAsia" w:hAnsiTheme="minorHAnsi" w:cstheme="minorBidi"/>
              <w:b/>
              <w:color w:val="082A75" w:themeColor="text2"/>
              <w:sz w:val="28"/>
              <w:szCs w:val="22"/>
            </w:rPr>
            <w:t>……………………………………………7</w:t>
          </w:r>
        </w:p>
        <w:p w14:paraId="75A64C5E" w14:textId="04862B49" w:rsidR="00565955" w:rsidRPr="00565955" w:rsidRDefault="00565955" w:rsidP="00565955">
          <w:pPr>
            <w:pStyle w:val="TOCHeading"/>
            <w:rPr>
              <w:rFonts w:asciiTheme="minorHAnsi" w:eastAsiaTheme="minorEastAsia" w:hAnsiTheme="minorHAnsi" w:cstheme="minorBidi"/>
              <w:b/>
              <w:color w:val="082A75" w:themeColor="text2"/>
              <w:sz w:val="28"/>
              <w:szCs w:val="22"/>
            </w:rPr>
          </w:pPr>
          <w:r w:rsidRPr="00565955">
            <w:rPr>
              <w:rFonts w:asciiTheme="minorHAnsi" w:eastAsiaTheme="minorEastAsia" w:hAnsiTheme="minorHAnsi" w:cstheme="minorBidi"/>
              <w:b/>
              <w:color w:val="082A75" w:themeColor="text2"/>
              <w:sz w:val="28"/>
              <w:szCs w:val="22"/>
            </w:rPr>
            <w:t>3.)</w:t>
          </w:r>
          <w:r w:rsidRPr="00565955">
            <w:rPr>
              <w:rFonts w:asciiTheme="minorHAnsi" w:eastAsiaTheme="minorEastAsia" w:hAnsiTheme="minorHAnsi" w:cstheme="minorBidi"/>
              <w:b/>
              <w:color w:val="082A75" w:themeColor="text2"/>
              <w:sz w:val="28"/>
              <w:szCs w:val="22"/>
            </w:rPr>
            <w:tab/>
            <w:t>Findings and verification…</w:t>
          </w:r>
          <w:r>
            <w:rPr>
              <w:rFonts w:asciiTheme="minorHAnsi" w:eastAsiaTheme="minorEastAsia" w:hAnsiTheme="minorHAnsi" w:cstheme="minorBidi"/>
              <w:b/>
              <w:color w:val="082A75" w:themeColor="text2"/>
              <w:sz w:val="28"/>
              <w:szCs w:val="22"/>
            </w:rPr>
            <w:t>.</w:t>
          </w:r>
          <w:r w:rsidRPr="00565955">
            <w:rPr>
              <w:rFonts w:asciiTheme="minorHAnsi" w:eastAsiaTheme="minorEastAsia" w:hAnsiTheme="minorHAnsi" w:cstheme="minorBidi"/>
              <w:b/>
              <w:color w:val="082A75" w:themeColor="text2"/>
              <w:sz w:val="28"/>
              <w:szCs w:val="22"/>
            </w:rPr>
            <w:t>……………………………………………………………………….8</w:t>
          </w:r>
        </w:p>
        <w:p w14:paraId="07CC9F9F" w14:textId="5FCA357A"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4.)</w:t>
          </w:r>
          <w:r>
            <w:rPr>
              <w:rFonts w:asciiTheme="minorHAnsi" w:eastAsiaTheme="minorEastAsia" w:hAnsiTheme="minorHAnsi" w:cstheme="minorBidi"/>
              <w:b/>
              <w:color w:val="082A75" w:themeColor="text2"/>
              <w:sz w:val="28"/>
              <w:szCs w:val="22"/>
            </w:rPr>
            <w:tab/>
            <w:t>About………………</w:t>
          </w:r>
          <w:r w:rsidRPr="00565955">
            <w:rPr>
              <w:rFonts w:asciiTheme="minorHAnsi" w:eastAsiaTheme="minorEastAsia" w:hAnsiTheme="minorHAnsi" w:cstheme="minorBidi"/>
              <w:b/>
              <w:color w:val="082A75" w:themeColor="text2"/>
              <w:sz w:val="28"/>
              <w:szCs w:val="22"/>
            </w:rPr>
            <w:t>……………………………………………………………………………………….9</w:t>
          </w:r>
        </w:p>
        <w:p w14:paraId="501458C6" w14:textId="64E6C7A7"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5.)</w:t>
          </w:r>
          <w:r>
            <w:rPr>
              <w:rFonts w:asciiTheme="minorHAnsi" w:eastAsiaTheme="minorEastAsia" w:hAnsiTheme="minorHAnsi" w:cstheme="minorBidi"/>
              <w:b/>
              <w:color w:val="082A75" w:themeColor="text2"/>
              <w:sz w:val="28"/>
              <w:szCs w:val="22"/>
            </w:rPr>
            <w:tab/>
            <w:t>Project artifacts….</w:t>
          </w:r>
          <w:r w:rsidRPr="00565955">
            <w:rPr>
              <w:rFonts w:asciiTheme="minorHAnsi" w:eastAsiaTheme="minorEastAsia" w:hAnsiTheme="minorHAnsi" w:cstheme="minorBidi"/>
              <w:b/>
              <w:color w:val="082A75" w:themeColor="text2"/>
              <w:sz w:val="28"/>
              <w:szCs w:val="22"/>
            </w:rPr>
            <w:t>……………………………………………………………………………………10</w:t>
          </w:r>
        </w:p>
        <w:p w14:paraId="379E7EBE" w14:textId="684C0CC0"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6.)</w:t>
          </w:r>
          <w:r>
            <w:rPr>
              <w:rFonts w:asciiTheme="minorHAnsi" w:eastAsiaTheme="minorEastAsia" w:hAnsiTheme="minorHAnsi" w:cstheme="minorBidi"/>
              <w:b/>
              <w:color w:val="082A75" w:themeColor="text2"/>
              <w:sz w:val="28"/>
              <w:szCs w:val="22"/>
            </w:rPr>
            <w:tab/>
            <w:t>References</w:t>
          </w:r>
          <w:r w:rsidRPr="00565955">
            <w:rPr>
              <w:rFonts w:asciiTheme="minorHAnsi" w:eastAsiaTheme="minorEastAsia" w:hAnsiTheme="minorHAnsi" w:cstheme="minorBidi"/>
              <w:b/>
              <w:color w:val="082A75" w:themeColor="text2"/>
              <w:sz w:val="28"/>
              <w:szCs w:val="22"/>
            </w:rPr>
            <w:t>………………………………………………………………………………………………11</w:t>
          </w:r>
        </w:p>
        <w:p w14:paraId="6F438F1D" w14:textId="452D1E2E" w:rsidR="00565955" w:rsidRDefault="00565955" w:rsidP="00565955">
          <w:pPr>
            <w:pStyle w:val="TOCHeading"/>
          </w:pPr>
        </w:p>
        <w:p w14:paraId="0DD635DD" w14:textId="219EFD12" w:rsidR="003E69E3" w:rsidRDefault="00057EA5"/>
      </w:sdtContent>
    </w:sdt>
    <w:p w14:paraId="2FBA388D" w14:textId="734D0460" w:rsidR="003E69E3" w:rsidRDefault="003E69E3">
      <w:pPr>
        <w:spacing w:after="200"/>
      </w:pPr>
      <w:r>
        <w:br w:type="page"/>
      </w:r>
    </w:p>
    <w:p w14:paraId="2C5A362D" w14:textId="1622DC74" w:rsidR="006D220D" w:rsidRPr="001C633F" w:rsidRDefault="00D11FBB" w:rsidP="006D220D">
      <w:pPr>
        <w:pStyle w:val="Heading1"/>
        <w:rPr>
          <w:u w:val="single"/>
        </w:rPr>
      </w:pPr>
      <w:r>
        <w:rPr>
          <w:u w:val="single"/>
        </w:rPr>
        <w:lastRenderedPageBreak/>
        <w:t>Objective</w:t>
      </w:r>
    </w:p>
    <w:tbl>
      <w:tblPr>
        <w:tblpPr w:leftFromText="180" w:rightFromText="180" w:vertAnchor="text" w:horzAnchor="page" w:tblpX="631" w:tblpY="133"/>
        <w:tblW w:w="10620" w:type="dxa"/>
        <w:tblCellMar>
          <w:left w:w="0" w:type="dxa"/>
          <w:right w:w="0" w:type="dxa"/>
        </w:tblCellMar>
        <w:tblLook w:val="0000" w:firstRow="0" w:lastRow="0" w:firstColumn="0" w:lastColumn="0" w:noHBand="0" w:noVBand="0"/>
      </w:tblPr>
      <w:tblGrid>
        <w:gridCol w:w="10800"/>
      </w:tblGrid>
      <w:tr w:rsidR="006D220D" w14:paraId="7ADCD4B1" w14:textId="77777777" w:rsidTr="006D220D">
        <w:trPr>
          <w:trHeight w:val="3546"/>
        </w:trPr>
        <w:tc>
          <w:tcPr>
            <w:tcW w:w="10620" w:type="dxa"/>
          </w:tcPr>
          <w:p w14:paraId="1BDD3358" w14:textId="7CCC4460" w:rsidR="006D220D" w:rsidRPr="001A346E" w:rsidRDefault="006D220D" w:rsidP="006D220D">
            <w:pPr>
              <w:pStyle w:val="Heading2"/>
              <w:rPr>
                <w:sz w:val="28"/>
                <w:szCs w:val="28"/>
              </w:rPr>
            </w:pPr>
            <w:bookmarkStart w:id="0" w:name="_Toc527993528"/>
            <w:r w:rsidRPr="001A346E">
              <w:rPr>
                <w:sz w:val="28"/>
                <w:szCs w:val="28"/>
              </w:rPr>
              <w:t>This White Paper is for informational purposes only which is adhered to indexing the product catalogs in the elastic search instance so a</w:t>
            </w:r>
            <w:r w:rsidR="00D11FBB">
              <w:rPr>
                <w:sz w:val="28"/>
                <w:szCs w:val="28"/>
              </w:rPr>
              <w:t>s to fetch out the search query results.</w:t>
            </w:r>
          </w:p>
          <w:p w14:paraId="10076607" w14:textId="77777777" w:rsidR="006D220D" w:rsidRDefault="006D220D" w:rsidP="006D220D"/>
          <w:p w14:paraId="38253CF4" w14:textId="77777777" w:rsidR="00FA7617" w:rsidRDefault="00C53BBE" w:rsidP="006D220D">
            <w:pPr>
              <w:rPr>
                <w:b w:val="0"/>
                <w:sz w:val="44"/>
                <w:szCs w:val="44"/>
              </w:rPr>
            </w:pPr>
            <w:r>
              <w:rPr>
                <w:sz w:val="44"/>
                <w:szCs w:val="44"/>
                <w:u w:val="single"/>
              </w:rPr>
              <w:t>Problem statement</w:t>
            </w:r>
          </w:p>
          <w:p w14:paraId="7F8C4A1C" w14:textId="0CD646AF" w:rsidR="00C53BBE" w:rsidRPr="00FA7617" w:rsidRDefault="00FA7617" w:rsidP="006D220D">
            <w:pPr>
              <w:rPr>
                <w:b w:val="0"/>
                <w:sz w:val="44"/>
                <w:szCs w:val="44"/>
              </w:rPr>
            </w:pPr>
            <w:r w:rsidRPr="00FA7617">
              <w:rPr>
                <w:b w:val="0"/>
                <w:szCs w:val="28"/>
              </w:rPr>
              <w:t>I</w:t>
            </w:r>
            <w:r>
              <w:rPr>
                <w:b w:val="0"/>
                <w:szCs w:val="28"/>
              </w:rPr>
              <w:t xml:space="preserve">mporting and </w:t>
            </w:r>
            <w:r w:rsidR="00C53BBE">
              <w:rPr>
                <w:b w:val="0"/>
                <w:szCs w:val="28"/>
              </w:rPr>
              <w:t>Indexing of the product catalogs</w:t>
            </w:r>
            <w:r>
              <w:rPr>
                <w:b w:val="0"/>
                <w:szCs w:val="28"/>
              </w:rPr>
              <w:t xml:space="preserve"> in the elastic search and verification of these indexed catalogs for the search query results</w:t>
            </w:r>
            <w:r w:rsidR="00C53BBE">
              <w:rPr>
                <w:b w:val="0"/>
                <w:szCs w:val="28"/>
              </w:rPr>
              <w:t>.</w:t>
            </w:r>
          </w:p>
          <w:p w14:paraId="76BDF00B" w14:textId="77777777" w:rsidR="006D220D" w:rsidRDefault="006D220D" w:rsidP="006D220D"/>
          <w:p w14:paraId="6FAEDE4A" w14:textId="77777777" w:rsidR="006D220D" w:rsidRDefault="006D220D" w:rsidP="006D220D"/>
          <w:p w14:paraId="2292A64F" w14:textId="705CECC2" w:rsidR="006D220D" w:rsidRDefault="00C53BBE" w:rsidP="006D220D">
            <w:r>
              <w:t>1</w:t>
            </w:r>
            <w:r w:rsidR="006D220D">
              <w:t xml:space="preserve">.) </w:t>
            </w:r>
            <w:r>
              <w:rPr>
                <w:u w:val="single"/>
              </w:rPr>
              <w:t>Introduction</w:t>
            </w:r>
          </w:p>
          <w:p w14:paraId="6F02EE0D" w14:textId="77777777" w:rsidR="006D220D" w:rsidRPr="00C53BBE" w:rsidRDefault="006D220D" w:rsidP="006D220D">
            <w:pPr>
              <w:rPr>
                <w:b w:val="0"/>
                <w:szCs w:val="28"/>
              </w:rPr>
            </w:pPr>
            <w:commentRangeStart w:id="1"/>
            <w:r>
              <w:rPr>
                <w:b w:val="0"/>
              </w:rPr>
              <w:t xml:space="preserve">This Data model of Elastic search is being made to search queries as fast as possible so as to remain in </w:t>
            </w:r>
            <w:r w:rsidRPr="00C53BBE">
              <w:rPr>
                <w:b w:val="0"/>
                <w:szCs w:val="28"/>
              </w:rPr>
              <w:t>the continuous flow of getting the results. Elasticsearch is a database that stores, retrieves, and manages document-oriented and semi-structured data.</w:t>
            </w:r>
          </w:p>
          <w:p w14:paraId="5E736241" w14:textId="77777777" w:rsidR="006D220D" w:rsidRDefault="006D220D" w:rsidP="006D220D">
            <w:pPr>
              <w:rPr>
                <w:b w:val="0"/>
                <w:szCs w:val="28"/>
              </w:rPr>
            </w:pPr>
          </w:p>
          <w:p w14:paraId="46B31C73" w14:textId="60573D6B" w:rsidR="00FA3468" w:rsidRPr="00FA3468" w:rsidRDefault="00FA3468" w:rsidP="006D220D">
            <w:pPr>
              <w:rPr>
                <w:szCs w:val="28"/>
                <w:u w:val="single"/>
              </w:rPr>
            </w:pPr>
            <w:r w:rsidRPr="00FA3468">
              <w:rPr>
                <w:szCs w:val="28"/>
                <w:u w:val="single"/>
              </w:rPr>
              <w:t>Previous works</w:t>
            </w:r>
          </w:p>
          <w:p w14:paraId="0B8D496F" w14:textId="77777777" w:rsidR="006D220D" w:rsidRPr="00CC601C" w:rsidRDefault="006D220D" w:rsidP="006D220D">
            <w:pPr>
              <w:rPr>
                <w:b w:val="0"/>
              </w:rPr>
            </w:pPr>
            <w:r w:rsidRPr="00CC601C">
              <w:rPr>
                <w:b w:val="0"/>
              </w:rPr>
              <w:t>Products that involve e-commerce and search engines with huge databases are facing issues such as product information retrieval taking too long. This leads to poor user experience and in turn turns off potential customers.</w:t>
            </w:r>
          </w:p>
          <w:bookmarkEnd w:id="0"/>
          <w:p w14:paraId="4646D76E" w14:textId="77777777" w:rsidR="006D220D" w:rsidRDefault="006D220D" w:rsidP="006D220D">
            <w:pPr>
              <w:rPr>
                <w:b w:val="0"/>
              </w:rPr>
            </w:pPr>
            <w:r w:rsidRPr="00673519">
              <w:rPr>
                <w:b w:val="0"/>
              </w:rPr>
              <w:t>Lag in search is attributed to the relational database used for the product design, where the data is scattered among multiple tables and retrieval of meaningful user information require fetching the data from them. The Relational Database works comparatively slow when it comes to huge data and fetching search results through queries from the database. Businesses nowadays looking for alternate ways where the data stored in such a way that the retrieval is quick. This can be achieved by adopting NOSQL rather than RDBMS for storing data. Elasticsearch is one such NOSQL distributed database. Elasticsearch relies on flexible data models to build and update visitors profiles to meet the demanding workload and low latency required for real-time engagement.</w:t>
            </w:r>
            <w:commentRangeEnd w:id="1"/>
            <w:r w:rsidR="0015128F">
              <w:rPr>
                <w:rStyle w:val="CommentReference"/>
              </w:rPr>
              <w:commentReference w:id="1"/>
            </w:r>
          </w:p>
          <w:p w14:paraId="3B17D148" w14:textId="77777777" w:rsidR="008D27BB" w:rsidRPr="00673519" w:rsidRDefault="008D27BB" w:rsidP="006D220D">
            <w:pPr>
              <w:rPr>
                <w:b w:val="0"/>
              </w:rPr>
            </w:pPr>
          </w:p>
          <w:p w14:paraId="532C7E1D" w14:textId="05EF960F" w:rsidR="008D27BB" w:rsidRPr="008D27BB" w:rsidRDefault="006D220D" w:rsidP="008D27BB">
            <w:pPr>
              <w:rPr>
                <w:b w:val="0"/>
              </w:rPr>
            </w:pPr>
            <w:commentRangeStart w:id="2"/>
            <w:r w:rsidRPr="00673519">
              <w:rPr>
                <w:b w:val="0"/>
              </w:rPr>
              <w:t>Relational database works comparatively slow when it comes to huge data and fetching search results through queries from the database.</w:t>
            </w:r>
            <w:commentRangeEnd w:id="2"/>
            <w:r w:rsidR="00163AE7">
              <w:rPr>
                <w:rStyle w:val="CommentReference"/>
              </w:rPr>
              <w:commentReference w:id="2"/>
            </w:r>
            <w:r w:rsidRPr="00673519">
              <w:rPr>
                <w:b w:val="0"/>
              </w:rPr>
              <w:t xml:space="preserve"> </w:t>
            </w:r>
            <w:r w:rsidR="008D27BB">
              <w:rPr>
                <w:b w:val="0"/>
              </w:rPr>
              <w:t xml:space="preserve">At the same time when it comes to huge amount </w:t>
            </w:r>
            <w:r w:rsidR="008D27BB">
              <w:rPr>
                <w:b w:val="0"/>
              </w:rPr>
              <w:lastRenderedPageBreak/>
              <w:t xml:space="preserve">of data Nosql Databases proved to be much flexible and reliable in terms of storing unstructured data. </w:t>
            </w:r>
            <w:r w:rsidR="008D27BB" w:rsidRPr="008D27BB">
              <w:rPr>
                <w:b w:val="0"/>
              </w:rPr>
              <w:t>NoSQL now leads the way for the popular internet companies such as LinkedIn, Google, Amazon, and Facebook - to overcome the drawbacks of the 40 year old RDBMS.</w:t>
            </w:r>
            <w:r w:rsidR="008D27BB">
              <w:rPr>
                <w:b w:val="0"/>
              </w:rPr>
              <w:t xml:space="preserve"> </w:t>
            </w:r>
            <w:r w:rsidR="008D27BB" w:rsidRPr="008D27BB">
              <w:rPr>
                <w:b w:val="0"/>
              </w:rPr>
              <w:t>NoSQL Database, also known as “Not Only SQL” is an alternative to SQL database which does not require any kind of fixed table schemas unlike the SQL.</w:t>
            </w:r>
            <w:r w:rsidR="008D27BB">
              <w:rPr>
                <w:b w:val="0"/>
              </w:rPr>
              <w:t xml:space="preserve"> However t</w:t>
            </w:r>
            <w:r w:rsidR="008D27BB" w:rsidRPr="008D27BB">
              <w:rPr>
                <w:b w:val="0"/>
              </w:rPr>
              <w:t>he fundamental concept behind databases, namely MySQL, Oracle Express Edition, and MS-SQL that uses SQL, is that they are all Relational Database Management Systems that make use of relations (generally referred to as tables) for storing data.</w:t>
            </w:r>
          </w:p>
          <w:p w14:paraId="6CEEF932" w14:textId="77777777" w:rsidR="008D27BB" w:rsidRPr="008D27BB" w:rsidRDefault="008D27BB" w:rsidP="008D27BB">
            <w:pPr>
              <w:rPr>
                <w:b w:val="0"/>
              </w:rPr>
            </w:pPr>
          </w:p>
          <w:p w14:paraId="26C361F7" w14:textId="26DAEB20" w:rsidR="006D220D" w:rsidRPr="00673519" w:rsidRDefault="008D27BB" w:rsidP="008D27BB">
            <w:pPr>
              <w:rPr>
                <w:b w:val="0"/>
              </w:rPr>
            </w:pPr>
            <w:r w:rsidRPr="008D27BB">
              <w:rPr>
                <w:b w:val="0"/>
              </w:rPr>
              <w:t>In a relational database, the data is correlated with the help of some common characteristics that are present in the Dataset and the outcome of this is referred to as the Schema of the RDBMS.</w:t>
            </w:r>
          </w:p>
          <w:p w14:paraId="309213C1" w14:textId="77777777" w:rsidR="006D220D" w:rsidRPr="00673519" w:rsidRDefault="006D220D" w:rsidP="006D220D">
            <w:pPr>
              <w:rPr>
                <w:b w:val="0"/>
              </w:rPr>
            </w:pPr>
            <w:r w:rsidRPr="00673519">
              <w:rPr>
                <w:b w:val="0"/>
                <w:noProof/>
              </w:rPr>
              <w:drawing>
                <wp:inline distT="0" distB="0" distL="0" distR="0" wp14:anchorId="04D87E85" wp14:editId="007A5D4E">
                  <wp:extent cx="5734050" cy="3876675"/>
                  <wp:effectExtent l="0" t="0" r="0" b="9525"/>
                  <wp:docPr id="12" name="Picture 12" descr="SQL works with R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QL works with RDB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14:paraId="6F0C907A" w14:textId="0F38461E" w:rsidR="006D220D" w:rsidRPr="00673519" w:rsidRDefault="006D220D" w:rsidP="006D220D">
            <w:pPr>
              <w:rPr>
                <w:b w:val="0"/>
              </w:rPr>
            </w:pPr>
            <w:r w:rsidRPr="00673519">
              <w:rPr>
                <w:b w:val="0"/>
              </w:rPr>
              <w:t>Let’s understand what is so significant about E</w:t>
            </w:r>
            <w:r w:rsidR="00373E51">
              <w:rPr>
                <w:b w:val="0"/>
              </w:rPr>
              <w:t>lasticsearch. It</w:t>
            </w:r>
            <w:r w:rsidRPr="00673519">
              <w:rPr>
                <w:b w:val="0"/>
              </w:rPr>
              <w:t xml:space="preserve"> is a document-oriented database, designed to store, retrieve and manage document oriented or semi-structured data. When you use Elasticsearch you store data in JSON document form. Then you query them for retrieval. It is schema-less, using some defaults to index the data unless you provide mapping </w:t>
            </w:r>
            <w:r w:rsidRPr="00673519">
              <w:rPr>
                <w:b w:val="0"/>
              </w:rPr>
              <w:lastRenderedPageBreak/>
              <w:t>as per your need. Elasticsearch uses Lucene StandardAnalyzer for indexing for automatic type guessing and more precision.</w:t>
            </w:r>
          </w:p>
          <w:p w14:paraId="500F8F75" w14:textId="77777777" w:rsidR="006D220D" w:rsidRPr="00673519" w:rsidRDefault="006D220D" w:rsidP="006D220D">
            <w:pPr>
              <w:rPr>
                <w:b w:val="0"/>
              </w:rPr>
            </w:pPr>
            <w:r w:rsidRPr="00673519">
              <w:rPr>
                <w:b w:val="0"/>
              </w:rPr>
              <w:t>Every feature of Elasticsearch is exposed as a REST API</w:t>
            </w:r>
          </w:p>
          <w:p w14:paraId="7FFF4E25" w14:textId="77777777" w:rsidR="006D220D" w:rsidRPr="00673519" w:rsidRDefault="006D220D" w:rsidP="00B45A8E">
            <w:pPr>
              <w:numPr>
                <w:ilvl w:val="0"/>
                <w:numId w:val="13"/>
              </w:numPr>
              <w:rPr>
                <w:b w:val="0"/>
              </w:rPr>
            </w:pPr>
            <w:r w:rsidRPr="00673519">
              <w:rPr>
                <w:b w:val="0"/>
              </w:rPr>
              <w:t>Index API – Used to document the Index</w:t>
            </w:r>
          </w:p>
          <w:p w14:paraId="0065EF0F" w14:textId="77777777" w:rsidR="006D220D" w:rsidRPr="00673519" w:rsidRDefault="006D220D" w:rsidP="00B45A8E">
            <w:pPr>
              <w:numPr>
                <w:ilvl w:val="0"/>
                <w:numId w:val="13"/>
              </w:numPr>
              <w:rPr>
                <w:b w:val="0"/>
              </w:rPr>
            </w:pPr>
            <w:r w:rsidRPr="00673519">
              <w:rPr>
                <w:b w:val="0"/>
              </w:rPr>
              <w:t>Get API – Used to retrieve the document</w:t>
            </w:r>
          </w:p>
          <w:p w14:paraId="6190D19D" w14:textId="77777777" w:rsidR="006D220D" w:rsidRPr="00673519" w:rsidRDefault="006D220D" w:rsidP="00B45A8E">
            <w:pPr>
              <w:numPr>
                <w:ilvl w:val="0"/>
                <w:numId w:val="13"/>
              </w:numPr>
              <w:rPr>
                <w:b w:val="0"/>
              </w:rPr>
            </w:pPr>
            <w:r w:rsidRPr="00673519">
              <w:rPr>
                <w:b w:val="0"/>
              </w:rPr>
              <w:t>Search API – Used to submit your query and get the result</w:t>
            </w:r>
          </w:p>
          <w:p w14:paraId="0BC6529A" w14:textId="77777777" w:rsidR="006D220D" w:rsidRPr="00673519" w:rsidRDefault="006D220D" w:rsidP="00B45A8E">
            <w:pPr>
              <w:numPr>
                <w:ilvl w:val="0"/>
                <w:numId w:val="13"/>
              </w:numPr>
              <w:rPr>
                <w:b w:val="0"/>
              </w:rPr>
            </w:pPr>
            <w:r w:rsidRPr="00673519">
              <w:rPr>
                <w:b w:val="0"/>
              </w:rPr>
              <w:t>Put Mapping API – Used to override default choices and define our own mapping</w:t>
            </w:r>
          </w:p>
          <w:p w14:paraId="525B8249" w14:textId="77777777" w:rsidR="006D220D" w:rsidRPr="00673519" w:rsidRDefault="006D220D" w:rsidP="006D220D">
            <w:pPr>
              <w:rPr>
                <w:b w:val="0"/>
              </w:rPr>
            </w:pPr>
            <w:r w:rsidRPr="00673519">
              <w:rPr>
                <w:b w:val="0"/>
              </w:rPr>
              <w:t>Elastic search has its own Query Domain Specific Language, where you specify the query in JSON format. You can also nest other queries based on your need. Real projects require search on different fields by applying some conditions, different weights, recent documents, values of some predefined fields and so on. All such complexity can be expressed through a single query. The query DSL is powerful and designed to handle the real world query complexity through a single query. Elasticsearch APIs are directly related to Lucene and it is using the same as Lucene operations name. Query DSL also using the Lucene TermQuery</w:t>
            </w:r>
            <w:bookmarkStart w:id="3" w:name="_GoBack"/>
            <w:bookmarkEnd w:id="3"/>
            <w:r w:rsidRPr="00673519">
              <w:rPr>
                <w:b w:val="0"/>
              </w:rPr>
              <w:t xml:space="preserve"> to execute it.</w:t>
            </w:r>
          </w:p>
          <w:p w14:paraId="1BA20808" w14:textId="77777777" w:rsidR="006D220D" w:rsidRPr="00673519" w:rsidRDefault="006D220D" w:rsidP="006D220D">
            <w:pPr>
              <w:rPr>
                <w:b w:val="0"/>
              </w:rPr>
            </w:pPr>
            <w:r w:rsidRPr="00673519">
              <w:rPr>
                <w:b w:val="0"/>
              </w:rPr>
              <w:t>Below figure shows how the Elasticsearch query works.</w:t>
            </w:r>
          </w:p>
          <w:p w14:paraId="321AE8C2" w14:textId="77777777" w:rsidR="006D220D" w:rsidRDefault="006D220D" w:rsidP="006D220D">
            <w:pPr>
              <w:rPr>
                <w:b w:val="0"/>
              </w:rPr>
            </w:pPr>
            <w:r w:rsidRPr="00673519">
              <w:rPr>
                <w:b w:val="0"/>
                <w:noProof/>
              </w:rPr>
              <w:drawing>
                <wp:inline distT="0" distB="0" distL="0" distR="0" wp14:anchorId="715A3A85" wp14:editId="70646624">
                  <wp:extent cx="6440805" cy="3228975"/>
                  <wp:effectExtent l="0" t="0" r="0" b="9525"/>
                  <wp:docPr id="11" name="Picture 11" descr="indexing and searching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dexing and searching in Elasticsear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6580" cy="3231870"/>
                          </a:xfrm>
                          <a:prstGeom prst="rect">
                            <a:avLst/>
                          </a:prstGeom>
                          <a:noFill/>
                          <a:ln>
                            <a:noFill/>
                          </a:ln>
                        </pic:spPr>
                      </pic:pic>
                    </a:graphicData>
                  </a:graphic>
                </wp:inline>
              </w:drawing>
            </w:r>
          </w:p>
          <w:p w14:paraId="42263F13" w14:textId="77777777" w:rsidR="00C53BBE" w:rsidRDefault="00C53BBE" w:rsidP="006D220D">
            <w:pPr>
              <w:rPr>
                <w:b w:val="0"/>
              </w:rPr>
            </w:pPr>
          </w:p>
          <w:p w14:paraId="504E91D8" w14:textId="77777777" w:rsidR="00C53BBE" w:rsidRDefault="00C53BBE" w:rsidP="006D220D">
            <w:pPr>
              <w:rPr>
                <w:b w:val="0"/>
              </w:rPr>
            </w:pPr>
          </w:p>
          <w:p w14:paraId="713DF26B" w14:textId="77777777" w:rsidR="00C53BBE" w:rsidRDefault="00C53BBE" w:rsidP="006D220D">
            <w:pPr>
              <w:rPr>
                <w:b w:val="0"/>
              </w:rPr>
            </w:pPr>
          </w:p>
          <w:p w14:paraId="3A2D4279" w14:textId="3BCDD97B" w:rsidR="00C53BBE" w:rsidRDefault="00C53BBE" w:rsidP="00C53BBE">
            <w:pPr>
              <w:rPr>
                <w:b w:val="0"/>
              </w:rPr>
            </w:pPr>
            <w:r>
              <w:rPr>
                <w:b w:val="0"/>
              </w:rPr>
              <w:t xml:space="preserve">  </w:t>
            </w:r>
          </w:p>
          <w:p w14:paraId="43740DA4" w14:textId="755BE3F6" w:rsidR="00C53BBE" w:rsidRDefault="00C53BBE" w:rsidP="00C53BBE">
            <w:pPr>
              <w:rPr>
                <w:u w:val="single"/>
              </w:rPr>
            </w:pPr>
            <w:r>
              <w:rPr>
                <w:b w:val="0"/>
              </w:rPr>
              <w:lastRenderedPageBreak/>
              <w:t>2</w:t>
            </w:r>
            <w:r w:rsidRPr="00C53BBE">
              <w:rPr>
                <w:u w:val="single"/>
              </w:rPr>
              <w:t>.) About Elastic search</w:t>
            </w:r>
          </w:p>
          <w:p w14:paraId="2D9A03FC" w14:textId="77777777" w:rsidR="00C53BBE" w:rsidRPr="00C53BBE" w:rsidRDefault="00C53BBE" w:rsidP="00C53BBE">
            <w:pPr>
              <w:rPr>
                <w:b w:val="0"/>
              </w:rPr>
            </w:pPr>
          </w:p>
          <w:p w14:paraId="5E58347F" w14:textId="77777777" w:rsidR="00C53BBE" w:rsidRPr="00C53BBE" w:rsidRDefault="00C53BBE" w:rsidP="00C53BBE">
            <w:pPr>
              <w:rPr>
                <w:b w:val="0"/>
              </w:rPr>
            </w:pPr>
            <w:r w:rsidRPr="00C53BBE">
              <w:rPr>
                <w:b w:val="0"/>
              </w:rPr>
              <w:t>Elastic search is a search engine based on Lucene. It provides a distributed, multitenant</w:t>
            </w:r>
          </w:p>
          <w:p w14:paraId="78E2D2EF" w14:textId="77777777" w:rsidR="00C53BBE" w:rsidRPr="00C53BBE" w:rsidRDefault="00C53BBE" w:rsidP="00C53BBE">
            <w:pPr>
              <w:rPr>
                <w:b w:val="0"/>
              </w:rPr>
            </w:pPr>
            <w:r w:rsidRPr="00C53BBE">
              <w:rPr>
                <w:b w:val="0"/>
              </w:rPr>
              <w:t xml:space="preserve">Capable full-text search engine with an HTTP web interface and schema-free JSON documents. Elastic search is developed in Java and is released as open source under the terms of the </w:t>
            </w:r>
          </w:p>
          <w:p w14:paraId="30C3231F" w14:textId="27AD6855" w:rsidR="00C53BBE" w:rsidRPr="00C53BBE" w:rsidRDefault="00C53BBE" w:rsidP="00C53BBE">
            <w:pPr>
              <w:rPr>
                <w:b w:val="0"/>
              </w:rPr>
            </w:pPr>
            <w:r w:rsidRPr="00C53BBE">
              <w:rPr>
                <w:b w:val="0"/>
              </w:rPr>
              <w:t xml:space="preserve"> Apache license. Official clients are available in Java, .NET (C#), PHP, and Python, Apache Groovy, Ruby and many other languages. According to the DB-Engines ranking, </w:t>
            </w:r>
            <w:r w:rsidR="00FA3468" w:rsidRPr="00C53BBE">
              <w:rPr>
                <w:b w:val="0"/>
              </w:rPr>
              <w:t>Elastic search</w:t>
            </w:r>
            <w:r w:rsidRPr="00C53BBE">
              <w:rPr>
                <w:b w:val="0"/>
              </w:rPr>
              <w:t xml:space="preserve"> is the most popular enterprise search engine followed by Apache Solr, also based on Lucene.</w:t>
            </w:r>
          </w:p>
          <w:p w14:paraId="49271F53" w14:textId="77777777" w:rsidR="00C53BBE" w:rsidRPr="00C53BBE" w:rsidRDefault="00C53BBE" w:rsidP="00C53BBE">
            <w:pPr>
              <w:rPr>
                <w:b w:val="0"/>
              </w:rPr>
            </w:pPr>
            <w:r w:rsidRPr="00C53BBE">
              <w:rPr>
                <w:b w:val="0"/>
              </w:rPr>
              <w:t>Elasticsearch is developed alongside a data-collection and log-parsing engine called Logstash, and an analytics and visualization platform called Kibana. The three products are designed for use as an integrated solution, referred to as the "Elastic Stack" (formerly the "ELK stack").</w:t>
            </w:r>
          </w:p>
          <w:p w14:paraId="631D2AB5" w14:textId="77777777" w:rsidR="00E97639" w:rsidRDefault="00C53BBE" w:rsidP="00C53BBE">
            <w:pPr>
              <w:rPr>
                <w:b w:val="0"/>
              </w:rPr>
            </w:pPr>
            <w:r w:rsidRPr="00C53BBE">
              <w:rPr>
                <w:b w:val="0"/>
              </w:rPr>
              <w:t>Elasticsearch can be used to search all kinds of documents.</w:t>
            </w:r>
          </w:p>
          <w:p w14:paraId="1BDF75D8" w14:textId="77777777" w:rsidR="00E97639" w:rsidRDefault="00E97639" w:rsidP="00C53BBE">
            <w:pPr>
              <w:rPr>
                <w:b w:val="0"/>
              </w:rPr>
            </w:pPr>
          </w:p>
          <w:p w14:paraId="66B8A2FA" w14:textId="545143E9" w:rsidR="00E97639" w:rsidRPr="00E97639" w:rsidRDefault="00E97639" w:rsidP="00C53BBE">
            <w:pPr>
              <w:rPr>
                <w:u w:val="single"/>
              </w:rPr>
            </w:pPr>
            <w:r w:rsidRPr="00E97639">
              <w:rPr>
                <w:u w:val="single"/>
              </w:rPr>
              <w:t>Advantages</w:t>
            </w:r>
          </w:p>
          <w:p w14:paraId="7CE97C6E" w14:textId="70FC5896" w:rsidR="00C53BBE" w:rsidRPr="00C53BBE" w:rsidRDefault="00C53BBE" w:rsidP="00C53BBE">
            <w:pPr>
              <w:rPr>
                <w:b w:val="0"/>
              </w:rPr>
            </w:pPr>
            <w:r w:rsidRPr="00C53BBE">
              <w:rPr>
                <w:b w:val="0"/>
              </w:rPr>
              <w:t xml:space="preserve"> It provides scalable search, has near real-time search, and supports multitenancy. "Elasticsearch is distributed, which means that indices can be divided into shards and each shard can have zero or more replicas. Each node hosts one or more shards, and acts as a coordinator to delegate operations to the correct shard(s). Rebalancing and routing are done automatically". Related data is often stored in the same index, which consists of one or more primary shards, and zero or more replica shards. Once an index has been created, the number of primary shards cannot be changed. </w:t>
            </w:r>
          </w:p>
          <w:p w14:paraId="24577A87" w14:textId="77777777" w:rsidR="00C53BBE" w:rsidRPr="00C53BBE" w:rsidRDefault="00C53BBE" w:rsidP="00C53BBE">
            <w:pPr>
              <w:rPr>
                <w:b w:val="0"/>
              </w:rPr>
            </w:pPr>
            <w:r w:rsidRPr="00C53BBE">
              <w:rPr>
                <w:b w:val="0"/>
              </w:rPr>
              <w:t>Elasticsearch uses Lucene and tries to make all its features available through the JSON and Java API. It supports facetting and percolating, which can be useful for notifying if new documents match for registered queries.</w:t>
            </w:r>
          </w:p>
          <w:p w14:paraId="2ABBD09B" w14:textId="7FCCE91C" w:rsidR="00C53BBE" w:rsidRDefault="00C53BBE" w:rsidP="00C53BBE">
            <w:pPr>
              <w:rPr>
                <w:b w:val="0"/>
              </w:rPr>
            </w:pPr>
            <w:r w:rsidRPr="00C53BBE">
              <w:rPr>
                <w:b w:val="0"/>
              </w:rPr>
              <w:t>Another feature is called "gateway" and handles the long</w:t>
            </w:r>
            <w:r w:rsidR="00781E9F">
              <w:rPr>
                <w:b w:val="0"/>
              </w:rPr>
              <w:t>-term persistence of the index</w:t>
            </w:r>
            <w:r w:rsidRPr="00C53BBE">
              <w:rPr>
                <w:b w:val="0"/>
              </w:rPr>
              <w:t xml:space="preserve"> for example, an index can be recovered from the gateway in the event of a server crash. Elasticsearch supports real-time GET requests, which makes it suitable as a NoSQL</w:t>
            </w:r>
            <w:r w:rsidR="00781E9F">
              <w:rPr>
                <w:b w:val="0"/>
              </w:rPr>
              <w:t xml:space="preserve"> data</w:t>
            </w:r>
            <w:r w:rsidR="00781E9F" w:rsidRPr="00C53BBE">
              <w:rPr>
                <w:b w:val="0"/>
              </w:rPr>
              <w:t>store</w:t>
            </w:r>
            <w:r w:rsidRPr="00C53BBE">
              <w:rPr>
                <w:b w:val="0"/>
              </w:rPr>
              <w:t>, but it lacks distributed transactions.</w:t>
            </w:r>
          </w:p>
          <w:p w14:paraId="023E99BD" w14:textId="77777777" w:rsidR="00C53BBE" w:rsidRDefault="00C53BBE" w:rsidP="006D220D">
            <w:pPr>
              <w:rPr>
                <w:b w:val="0"/>
              </w:rPr>
            </w:pPr>
          </w:p>
          <w:p w14:paraId="369C8974" w14:textId="77777777" w:rsidR="00C53BBE" w:rsidRDefault="00C53BBE" w:rsidP="006D220D">
            <w:pPr>
              <w:rPr>
                <w:b w:val="0"/>
              </w:rPr>
            </w:pPr>
          </w:p>
          <w:p w14:paraId="7BF7F88C" w14:textId="77777777" w:rsidR="00C53BBE" w:rsidRPr="00673519" w:rsidRDefault="00C53BBE" w:rsidP="006D220D">
            <w:pPr>
              <w:rPr>
                <w:b w:val="0"/>
              </w:rPr>
            </w:pPr>
          </w:p>
          <w:p w14:paraId="4D6029C0" w14:textId="77777777" w:rsidR="006D220D" w:rsidRDefault="006D220D" w:rsidP="006D220D">
            <w:pPr>
              <w:pStyle w:val="Content"/>
            </w:pPr>
          </w:p>
          <w:p w14:paraId="7D2E8B54" w14:textId="77777777" w:rsidR="006D220D" w:rsidRDefault="006D220D" w:rsidP="006D220D">
            <w:pPr>
              <w:pStyle w:val="Content"/>
              <w:rPr>
                <w:b/>
                <w:u w:val="single"/>
              </w:rPr>
            </w:pPr>
            <w:commentRangeStart w:id="4"/>
            <w:r>
              <w:rPr>
                <w:b/>
                <w:u w:val="single"/>
              </w:rPr>
              <w:lastRenderedPageBreak/>
              <w:t>Platforms and Technologies.</w:t>
            </w:r>
            <w:commentRangeEnd w:id="4"/>
            <w:r w:rsidR="00806EA9">
              <w:rPr>
                <w:rStyle w:val="CommentReference"/>
                <w:b/>
              </w:rPr>
              <w:commentReference w:id="4"/>
            </w:r>
          </w:p>
          <w:p w14:paraId="2DC744A6" w14:textId="77777777" w:rsidR="00946717" w:rsidRDefault="00946717" w:rsidP="006D220D">
            <w:pPr>
              <w:pStyle w:val="Content"/>
              <w:rPr>
                <w:b/>
                <w:u w:val="single"/>
              </w:rPr>
            </w:pPr>
          </w:p>
          <w:tbl>
            <w:tblPr>
              <w:tblStyle w:val="TableGrid"/>
              <w:tblW w:w="0" w:type="auto"/>
              <w:tblLook w:val="04A0" w:firstRow="1" w:lastRow="0" w:firstColumn="1" w:lastColumn="0" w:noHBand="0" w:noVBand="1"/>
            </w:tblPr>
            <w:tblGrid>
              <w:gridCol w:w="3934"/>
              <w:gridCol w:w="5313"/>
            </w:tblGrid>
            <w:tr w:rsidR="00CC0D4C" w:rsidRPr="00CC0D4C" w14:paraId="6C471C64" w14:textId="77777777" w:rsidTr="00CC0D4C">
              <w:trPr>
                <w:trHeight w:val="546"/>
              </w:trPr>
              <w:tc>
                <w:tcPr>
                  <w:tcW w:w="3934" w:type="dxa"/>
                </w:tcPr>
                <w:p w14:paraId="1159AD35" w14:textId="77777777" w:rsidR="00CC0D4C" w:rsidRPr="00CC0D4C" w:rsidRDefault="00CC0D4C" w:rsidP="00FA7617">
                  <w:pPr>
                    <w:framePr w:hSpace="180" w:wrap="around" w:vAnchor="text" w:hAnchor="page" w:x="631" w:y="133"/>
                    <w:rPr>
                      <w:rFonts w:ascii="Calibri" w:eastAsia="Calibri" w:hAnsi="Calibri" w:cs="Times New Roman"/>
                      <w:color w:val="auto"/>
                      <w:szCs w:val="28"/>
                    </w:rPr>
                  </w:pPr>
                  <w:r w:rsidRPr="00CC0D4C">
                    <w:rPr>
                      <w:rFonts w:ascii="Calibri" w:eastAsia="Calibri" w:hAnsi="Calibri" w:cs="Times New Roman"/>
                      <w:color w:val="auto"/>
                      <w:szCs w:val="28"/>
                    </w:rPr>
                    <w:t>Platform and Technologies</w:t>
                  </w:r>
                </w:p>
              </w:tc>
              <w:tc>
                <w:tcPr>
                  <w:tcW w:w="5313" w:type="dxa"/>
                </w:tcPr>
                <w:p w14:paraId="385692B6" w14:textId="77777777" w:rsidR="00CC0D4C" w:rsidRPr="00CC0D4C" w:rsidRDefault="00CC0D4C" w:rsidP="00FA7617">
                  <w:pPr>
                    <w:framePr w:hSpace="180" w:wrap="around" w:vAnchor="text" w:hAnchor="page" w:x="631" w:y="133"/>
                    <w:rPr>
                      <w:rFonts w:ascii="Calibri" w:eastAsia="Calibri" w:hAnsi="Calibri" w:cs="Times New Roman"/>
                      <w:color w:val="auto"/>
                      <w:szCs w:val="28"/>
                    </w:rPr>
                  </w:pPr>
                  <w:r w:rsidRPr="00CC0D4C">
                    <w:rPr>
                      <w:rFonts w:ascii="Calibri" w:eastAsia="Calibri" w:hAnsi="Calibri" w:cs="Times New Roman"/>
                      <w:color w:val="auto"/>
                      <w:szCs w:val="28"/>
                    </w:rPr>
                    <w:t>Description</w:t>
                  </w:r>
                </w:p>
              </w:tc>
            </w:tr>
            <w:tr w:rsidR="00CC0D4C" w:rsidRPr="00CC0D4C" w14:paraId="180026B2" w14:textId="77777777" w:rsidTr="00CC0D4C">
              <w:trPr>
                <w:trHeight w:val="1105"/>
              </w:trPr>
              <w:tc>
                <w:tcPr>
                  <w:tcW w:w="3934" w:type="dxa"/>
                </w:tcPr>
                <w:p w14:paraId="7F192515" w14:textId="77777777" w:rsidR="00CC0D4C" w:rsidRPr="00CC0D4C" w:rsidRDefault="00CC0D4C" w:rsidP="00FA7617">
                  <w:pPr>
                    <w:framePr w:hSpace="180" w:wrap="around" w:vAnchor="text" w:hAnchor="page" w:x="631" w:y="133"/>
                    <w:numPr>
                      <w:ilvl w:val="0"/>
                      <w:numId w:val="14"/>
                    </w:numPr>
                    <w:contextualSpacing/>
                    <w:rPr>
                      <w:rFonts w:ascii="Calibri" w:eastAsia="Calibri" w:hAnsi="Calibri" w:cs="Times New Roman"/>
                      <w:color w:val="auto"/>
                      <w:sz w:val="22"/>
                    </w:rPr>
                  </w:pPr>
                  <w:r w:rsidRPr="00CC0D4C">
                    <w:rPr>
                      <w:rFonts w:ascii="Calibri" w:eastAsia="Calibri" w:hAnsi="Calibri" w:cs="Times New Roman"/>
                      <w:color w:val="auto"/>
                      <w:sz w:val="22"/>
                    </w:rPr>
                    <w:t>Elastic search 6.4.2</w:t>
                  </w:r>
                </w:p>
                <w:p w14:paraId="02B0811B" w14:textId="77777777" w:rsidR="00CC0D4C" w:rsidRPr="00CC0D4C" w:rsidRDefault="00CC0D4C" w:rsidP="00FA7617">
                  <w:pPr>
                    <w:framePr w:hSpace="180" w:wrap="around" w:vAnchor="text" w:hAnchor="page" w:x="631" w:y="133"/>
                    <w:ind w:left="720"/>
                    <w:contextualSpacing/>
                    <w:rPr>
                      <w:rFonts w:ascii="Calibri" w:eastAsia="Calibri" w:hAnsi="Calibri" w:cs="Times New Roman"/>
                      <w:color w:val="auto"/>
                      <w:sz w:val="22"/>
                    </w:rPr>
                  </w:pPr>
                </w:p>
              </w:tc>
              <w:tc>
                <w:tcPr>
                  <w:tcW w:w="5313" w:type="dxa"/>
                </w:tcPr>
                <w:p w14:paraId="4855A0A1" w14:textId="77777777" w:rsidR="00CC0D4C" w:rsidRPr="00CC0D4C" w:rsidRDefault="00CC0D4C" w:rsidP="00FA7617">
                  <w:pPr>
                    <w:framePr w:hSpace="180" w:wrap="around" w:vAnchor="text" w:hAnchor="page" w:x="631" w:y="133"/>
                    <w:rPr>
                      <w:rFonts w:ascii="Calibri" w:eastAsia="Calibri" w:hAnsi="Calibri" w:cs="Times New Roman"/>
                      <w:color w:val="auto"/>
                      <w:sz w:val="22"/>
                    </w:rPr>
                  </w:pPr>
                  <w:r w:rsidRPr="00CC0D4C">
                    <w:rPr>
                      <w:rFonts w:ascii="Calibri" w:eastAsia="Calibri" w:hAnsi="Calibri" w:cs="Times New Roman"/>
                      <w:color w:val="auto"/>
                      <w:sz w:val="22"/>
                    </w:rPr>
                    <w:t>Most powerful search engine i.e. Elastic search 6.4.2 is used which is based on Lucene on an operating system of Windows-10.</w:t>
                  </w:r>
                </w:p>
              </w:tc>
            </w:tr>
            <w:tr w:rsidR="00CC0D4C" w:rsidRPr="00CC0D4C" w14:paraId="649C0D21" w14:textId="77777777" w:rsidTr="009E5777">
              <w:trPr>
                <w:trHeight w:val="668"/>
              </w:trPr>
              <w:tc>
                <w:tcPr>
                  <w:tcW w:w="3934" w:type="dxa"/>
                </w:tcPr>
                <w:p w14:paraId="58D93BDA" w14:textId="77777777" w:rsidR="00CC0D4C" w:rsidRPr="00CC0D4C" w:rsidRDefault="00CC0D4C" w:rsidP="00FA7617">
                  <w:pPr>
                    <w:framePr w:hSpace="180" w:wrap="around" w:vAnchor="text" w:hAnchor="page" w:x="631" w:y="133"/>
                    <w:numPr>
                      <w:ilvl w:val="0"/>
                      <w:numId w:val="14"/>
                    </w:numPr>
                    <w:contextualSpacing/>
                    <w:rPr>
                      <w:rFonts w:ascii="Calibri" w:eastAsia="Calibri" w:hAnsi="Calibri" w:cs="Times New Roman"/>
                      <w:color w:val="auto"/>
                      <w:sz w:val="22"/>
                    </w:rPr>
                  </w:pPr>
                  <w:r w:rsidRPr="00CC0D4C">
                    <w:rPr>
                      <w:rFonts w:ascii="Calibri" w:eastAsia="Calibri" w:hAnsi="Calibri" w:cs="Times New Roman"/>
                      <w:color w:val="auto"/>
                      <w:sz w:val="22"/>
                    </w:rPr>
                    <w:t>FS crawler 2.</w:t>
                  </w:r>
                </w:p>
              </w:tc>
              <w:tc>
                <w:tcPr>
                  <w:tcW w:w="5313" w:type="dxa"/>
                </w:tcPr>
                <w:p w14:paraId="20D9F516" w14:textId="77777777" w:rsidR="00CC0D4C" w:rsidRPr="00CC0D4C" w:rsidRDefault="00CC0D4C" w:rsidP="00FA7617">
                  <w:pPr>
                    <w:framePr w:hSpace="180" w:wrap="around" w:vAnchor="text" w:hAnchor="page" w:x="631" w:y="133"/>
                    <w:rPr>
                      <w:rFonts w:ascii="Calibri" w:eastAsia="Calibri" w:hAnsi="Calibri" w:cs="Times New Roman"/>
                      <w:color w:val="auto"/>
                      <w:sz w:val="22"/>
                    </w:rPr>
                  </w:pPr>
                  <w:r w:rsidRPr="00CC0D4C">
                    <w:rPr>
                      <w:rFonts w:ascii="Calibri" w:eastAsia="Calibri" w:hAnsi="Calibri" w:cs="Times New Roman"/>
                      <w:color w:val="auto"/>
                      <w:sz w:val="22"/>
                    </w:rPr>
                    <w:t>An open source tools i.e. FS crawler 2.5 is used to index of the documents available in a pdf format.</w:t>
                  </w:r>
                </w:p>
              </w:tc>
            </w:tr>
            <w:tr w:rsidR="00CC0D4C" w:rsidRPr="00CC0D4C" w14:paraId="5DDFF036" w14:textId="77777777" w:rsidTr="00CC0D4C">
              <w:trPr>
                <w:trHeight w:val="747"/>
              </w:trPr>
              <w:tc>
                <w:tcPr>
                  <w:tcW w:w="3934" w:type="dxa"/>
                </w:tcPr>
                <w:p w14:paraId="51B09769" w14:textId="77777777" w:rsidR="00CC0D4C" w:rsidRPr="00CC0D4C" w:rsidRDefault="00CC0D4C" w:rsidP="00FA7617">
                  <w:pPr>
                    <w:framePr w:hSpace="180" w:wrap="around" w:vAnchor="text" w:hAnchor="page" w:x="631" w:y="133"/>
                    <w:numPr>
                      <w:ilvl w:val="0"/>
                      <w:numId w:val="14"/>
                    </w:numPr>
                    <w:contextualSpacing/>
                    <w:rPr>
                      <w:rFonts w:ascii="Calibri" w:eastAsia="Calibri" w:hAnsi="Calibri" w:cs="Times New Roman"/>
                      <w:color w:val="auto"/>
                      <w:sz w:val="22"/>
                    </w:rPr>
                  </w:pPr>
                  <w:r w:rsidRPr="00CC0D4C">
                    <w:rPr>
                      <w:rFonts w:ascii="Calibri" w:eastAsia="Calibri" w:hAnsi="Calibri" w:cs="Times New Roman"/>
                      <w:color w:val="auto"/>
                      <w:sz w:val="22"/>
                    </w:rPr>
                    <w:t>Jupyter notebook</w:t>
                  </w:r>
                </w:p>
              </w:tc>
              <w:tc>
                <w:tcPr>
                  <w:tcW w:w="5313" w:type="dxa"/>
                </w:tcPr>
                <w:p w14:paraId="7EAD6A9C" w14:textId="3037F2B3" w:rsidR="00CC0D4C" w:rsidRPr="00CC0D4C" w:rsidRDefault="00CC0D4C" w:rsidP="00FA7617">
                  <w:pPr>
                    <w:framePr w:hSpace="180" w:wrap="around" w:vAnchor="text" w:hAnchor="page" w:x="631" w:y="133"/>
                    <w:rPr>
                      <w:rFonts w:ascii="Calibri" w:eastAsia="Calibri" w:hAnsi="Calibri" w:cs="Times New Roman"/>
                      <w:color w:val="auto"/>
                      <w:sz w:val="22"/>
                    </w:rPr>
                  </w:pPr>
                  <w:r w:rsidRPr="00CC0D4C">
                    <w:rPr>
                      <w:rFonts w:ascii="Calibri" w:eastAsia="Calibri" w:hAnsi="Calibri" w:cs="Times New Roman"/>
                      <w:color w:val="auto"/>
                      <w:sz w:val="22"/>
                    </w:rPr>
                    <w:t>Programming platform of python i.e. 1. Jupyter notebook (python 3.6) is used.</w:t>
                  </w:r>
                </w:p>
              </w:tc>
            </w:tr>
            <w:tr w:rsidR="00CC0D4C" w:rsidRPr="00CC0D4C" w14:paraId="4CC1D7F5" w14:textId="77777777" w:rsidTr="00CC0D4C">
              <w:trPr>
                <w:trHeight w:val="546"/>
              </w:trPr>
              <w:tc>
                <w:tcPr>
                  <w:tcW w:w="3934" w:type="dxa"/>
                </w:tcPr>
                <w:p w14:paraId="730F2619" w14:textId="77777777" w:rsidR="00CC0D4C" w:rsidRPr="00CC0D4C" w:rsidRDefault="00CC0D4C" w:rsidP="00FA7617">
                  <w:pPr>
                    <w:framePr w:hSpace="180" w:wrap="around" w:vAnchor="text" w:hAnchor="page" w:x="631" w:y="133"/>
                    <w:rPr>
                      <w:rFonts w:ascii="Calibri" w:eastAsia="Calibri" w:hAnsi="Calibri" w:cs="Times New Roman"/>
                      <w:color w:val="auto"/>
                      <w:szCs w:val="28"/>
                    </w:rPr>
                  </w:pPr>
                  <w:r w:rsidRPr="00CC0D4C">
                    <w:rPr>
                      <w:rFonts w:ascii="Calibri" w:eastAsia="Calibri" w:hAnsi="Calibri" w:cs="Times New Roman"/>
                      <w:color w:val="auto"/>
                      <w:szCs w:val="28"/>
                    </w:rPr>
                    <w:t xml:space="preserve">Libraries </w:t>
                  </w:r>
                </w:p>
              </w:tc>
              <w:tc>
                <w:tcPr>
                  <w:tcW w:w="5313" w:type="dxa"/>
                </w:tcPr>
                <w:p w14:paraId="27358F29" w14:textId="77777777" w:rsidR="00CC0D4C" w:rsidRPr="00CC0D4C" w:rsidRDefault="00CC0D4C" w:rsidP="00FA7617">
                  <w:pPr>
                    <w:framePr w:hSpace="180" w:wrap="around" w:vAnchor="text" w:hAnchor="page" w:x="631" w:y="133"/>
                    <w:rPr>
                      <w:rFonts w:ascii="Calibri" w:eastAsia="Calibri" w:hAnsi="Calibri" w:cs="Times New Roman"/>
                      <w:color w:val="auto"/>
                      <w:sz w:val="22"/>
                    </w:rPr>
                  </w:pPr>
                  <w:r w:rsidRPr="00CC0D4C">
                    <w:rPr>
                      <w:rFonts w:ascii="Calibri" w:eastAsia="Calibri" w:hAnsi="Calibri" w:cs="Times New Roman"/>
                      <w:color w:val="auto"/>
                      <w:szCs w:val="28"/>
                    </w:rPr>
                    <w:t>Description</w:t>
                  </w:r>
                </w:p>
              </w:tc>
            </w:tr>
            <w:tr w:rsidR="00CC0D4C" w:rsidRPr="00CC0D4C" w14:paraId="7A3A0E84" w14:textId="77777777" w:rsidTr="00CC0D4C">
              <w:trPr>
                <w:trHeight w:val="792"/>
              </w:trPr>
              <w:tc>
                <w:tcPr>
                  <w:tcW w:w="3934" w:type="dxa"/>
                </w:tcPr>
                <w:p w14:paraId="4386B775" w14:textId="77777777" w:rsidR="00CC0D4C" w:rsidRPr="00CC0D4C" w:rsidRDefault="00CC0D4C" w:rsidP="00FA7617">
                  <w:pPr>
                    <w:framePr w:hSpace="180" w:wrap="around" w:vAnchor="text" w:hAnchor="page" w:x="631" w:y="133"/>
                    <w:numPr>
                      <w:ilvl w:val="0"/>
                      <w:numId w:val="15"/>
                    </w:numPr>
                    <w:contextualSpacing/>
                    <w:rPr>
                      <w:rFonts w:ascii="Calibri" w:eastAsia="Calibri" w:hAnsi="Calibri" w:cs="Times New Roman"/>
                      <w:color w:val="auto"/>
                      <w:sz w:val="22"/>
                    </w:rPr>
                  </w:pPr>
                  <w:r w:rsidRPr="00CC0D4C">
                    <w:rPr>
                      <w:rFonts w:ascii="Calibri" w:eastAsia="Calibri" w:hAnsi="Calibri" w:cs="Times New Roman"/>
                      <w:bCs/>
                      <w:color w:val="auto"/>
                      <w:sz w:val="22"/>
                    </w:rPr>
                    <w:t>PyPDF2</w:t>
                  </w:r>
                </w:p>
              </w:tc>
              <w:tc>
                <w:tcPr>
                  <w:tcW w:w="5313" w:type="dxa"/>
                </w:tcPr>
                <w:p w14:paraId="2238DB19" w14:textId="77777777" w:rsidR="00CC0D4C" w:rsidRPr="00CC0D4C" w:rsidRDefault="00CC0D4C" w:rsidP="00FA7617">
                  <w:pPr>
                    <w:framePr w:hSpace="180" w:wrap="around" w:vAnchor="text" w:hAnchor="page" w:x="631" w:y="133"/>
                    <w:rPr>
                      <w:rFonts w:ascii="Calibri" w:eastAsia="Calibri" w:hAnsi="Calibri" w:cs="Times New Roman"/>
                      <w:color w:val="auto"/>
                      <w:sz w:val="22"/>
                    </w:rPr>
                  </w:pPr>
                  <w:r w:rsidRPr="00CC0D4C">
                    <w:rPr>
                      <w:rFonts w:ascii="Calibri" w:eastAsia="Calibri" w:hAnsi="Calibri" w:cs="Times New Roman"/>
                      <w:color w:val="auto"/>
                      <w:sz w:val="22"/>
                    </w:rPr>
                    <w:t>Capable of splitting, merging together, cropping, and transforming the pages of PDF files.</w:t>
                  </w:r>
                </w:p>
              </w:tc>
            </w:tr>
            <w:tr w:rsidR="00CC0D4C" w:rsidRPr="00CC0D4C" w14:paraId="41F90E58" w14:textId="77777777" w:rsidTr="00CC0D4C">
              <w:trPr>
                <w:trHeight w:val="546"/>
              </w:trPr>
              <w:tc>
                <w:tcPr>
                  <w:tcW w:w="3934" w:type="dxa"/>
                </w:tcPr>
                <w:p w14:paraId="204BE640" w14:textId="77777777" w:rsidR="00CC0D4C" w:rsidRPr="00CC0D4C" w:rsidRDefault="00CC0D4C" w:rsidP="00FA7617">
                  <w:pPr>
                    <w:framePr w:hSpace="180" w:wrap="around" w:vAnchor="text" w:hAnchor="page" w:x="631" w:y="133"/>
                    <w:numPr>
                      <w:ilvl w:val="0"/>
                      <w:numId w:val="15"/>
                    </w:numPr>
                    <w:contextualSpacing/>
                    <w:rPr>
                      <w:rFonts w:ascii="Calibri" w:eastAsia="Calibri" w:hAnsi="Calibri" w:cs="Times New Roman"/>
                      <w:color w:val="auto"/>
                      <w:sz w:val="22"/>
                    </w:rPr>
                  </w:pPr>
                  <w:r w:rsidRPr="00CC0D4C">
                    <w:rPr>
                      <w:rFonts w:ascii="Calibri" w:eastAsia="Calibri" w:hAnsi="Calibri" w:cs="Times New Roman"/>
                      <w:bCs/>
                      <w:color w:val="auto"/>
                      <w:sz w:val="22"/>
                    </w:rPr>
                    <w:t>OS</w:t>
                  </w:r>
                </w:p>
              </w:tc>
              <w:tc>
                <w:tcPr>
                  <w:tcW w:w="5313" w:type="dxa"/>
                </w:tcPr>
                <w:p w14:paraId="1ACCE850" w14:textId="77777777" w:rsidR="00CC0D4C" w:rsidRPr="00CC0D4C" w:rsidRDefault="00CC0D4C" w:rsidP="00FA7617">
                  <w:pPr>
                    <w:framePr w:hSpace="180" w:wrap="around" w:vAnchor="text" w:hAnchor="page" w:x="631" w:y="133"/>
                    <w:rPr>
                      <w:rFonts w:ascii="Calibri" w:eastAsia="Calibri" w:hAnsi="Calibri" w:cs="Times New Roman"/>
                      <w:color w:val="auto"/>
                      <w:sz w:val="22"/>
                    </w:rPr>
                  </w:pPr>
                  <w:r w:rsidRPr="00CC0D4C">
                    <w:rPr>
                      <w:rFonts w:ascii="Calibri" w:eastAsia="Calibri" w:hAnsi="Calibri" w:cs="Times New Roman"/>
                      <w:color w:val="auto"/>
                      <w:sz w:val="22"/>
                    </w:rPr>
                    <w:t>Provides operating system dependent functionality.</w:t>
                  </w:r>
                </w:p>
              </w:tc>
            </w:tr>
            <w:tr w:rsidR="00CC0D4C" w:rsidRPr="00CC0D4C" w14:paraId="33B3114D" w14:textId="77777777" w:rsidTr="00CC0D4C">
              <w:trPr>
                <w:trHeight w:val="452"/>
              </w:trPr>
              <w:tc>
                <w:tcPr>
                  <w:tcW w:w="3934" w:type="dxa"/>
                </w:tcPr>
                <w:p w14:paraId="0AA8122D" w14:textId="77777777" w:rsidR="00CC0D4C" w:rsidRPr="00CC0D4C" w:rsidRDefault="00CC0D4C" w:rsidP="00FA7617">
                  <w:pPr>
                    <w:framePr w:hSpace="180" w:wrap="around" w:vAnchor="text" w:hAnchor="page" w:x="631" w:y="133"/>
                    <w:numPr>
                      <w:ilvl w:val="0"/>
                      <w:numId w:val="15"/>
                    </w:numPr>
                    <w:contextualSpacing/>
                    <w:rPr>
                      <w:rFonts w:ascii="Calibri" w:eastAsia="Calibri" w:hAnsi="Calibri" w:cs="Times New Roman"/>
                      <w:bCs/>
                      <w:color w:val="auto"/>
                      <w:sz w:val="22"/>
                    </w:rPr>
                  </w:pPr>
                  <w:r w:rsidRPr="00CC0D4C">
                    <w:rPr>
                      <w:rFonts w:ascii="Calibri" w:eastAsia="Calibri" w:hAnsi="Calibri" w:cs="Times New Roman"/>
                      <w:bCs/>
                      <w:color w:val="auto"/>
                      <w:sz w:val="22"/>
                    </w:rPr>
                    <w:t>Glob</w:t>
                  </w:r>
                </w:p>
              </w:tc>
              <w:tc>
                <w:tcPr>
                  <w:tcW w:w="5313" w:type="dxa"/>
                </w:tcPr>
                <w:p w14:paraId="6CCDF168" w14:textId="77777777" w:rsidR="00CC0D4C" w:rsidRPr="00CC0D4C" w:rsidRDefault="00CC0D4C" w:rsidP="00FA7617">
                  <w:pPr>
                    <w:framePr w:hSpace="180" w:wrap="around" w:vAnchor="text" w:hAnchor="page" w:x="631" w:y="133"/>
                    <w:rPr>
                      <w:rFonts w:ascii="Calibri" w:eastAsia="Calibri" w:hAnsi="Calibri" w:cs="Times New Roman"/>
                      <w:color w:val="auto"/>
                      <w:sz w:val="22"/>
                    </w:rPr>
                  </w:pPr>
                  <w:r w:rsidRPr="00CC0D4C">
                    <w:rPr>
                      <w:rFonts w:ascii="Calibri" w:eastAsia="Calibri" w:hAnsi="Calibri" w:cs="Times New Roman"/>
                      <w:color w:val="auto"/>
                      <w:sz w:val="22"/>
                    </w:rPr>
                    <w:t>It finds all the pathnames matching a specified pattern</w:t>
                  </w:r>
                </w:p>
              </w:tc>
            </w:tr>
          </w:tbl>
          <w:p w14:paraId="5E7F8E92" w14:textId="77777777" w:rsidR="00CC0D4C" w:rsidRDefault="00CC0D4C" w:rsidP="00C565BC">
            <w:pPr>
              <w:pStyle w:val="Content"/>
              <w:rPr>
                <w:b/>
              </w:rPr>
            </w:pPr>
          </w:p>
          <w:p w14:paraId="61E1384D" w14:textId="7EA331EC" w:rsidR="00C565BC" w:rsidRDefault="00C565BC" w:rsidP="002A3B96">
            <w:pPr>
              <w:pStyle w:val="Content"/>
              <w:numPr>
                <w:ilvl w:val="0"/>
                <w:numId w:val="16"/>
              </w:numPr>
              <w:rPr>
                <w:b/>
                <w:u w:val="single"/>
              </w:rPr>
            </w:pPr>
            <w:r w:rsidRPr="00C565BC">
              <w:rPr>
                <w:b/>
                <w:u w:val="single"/>
              </w:rPr>
              <w:t>Findings and verifications</w:t>
            </w:r>
          </w:p>
          <w:p w14:paraId="13D0C750" w14:textId="77777777" w:rsidR="00C565BC" w:rsidRDefault="00C565BC" w:rsidP="00C565BC">
            <w:pPr>
              <w:pStyle w:val="Content"/>
              <w:ind w:left="360"/>
            </w:pPr>
          </w:p>
          <w:p w14:paraId="4B7B10BE" w14:textId="54329EAD" w:rsidR="00C565BC" w:rsidRDefault="00C565BC" w:rsidP="00C565BC">
            <w:pPr>
              <w:pStyle w:val="Content"/>
              <w:ind w:left="360"/>
            </w:pPr>
            <w:commentRangeStart w:id="5"/>
            <w:r>
              <w:t xml:space="preserve">Firstly the catalogs are imported successfully into the elastic search instance using the </w:t>
            </w:r>
          </w:p>
          <w:p w14:paraId="34FE45CA" w14:textId="424B6F00" w:rsidR="00C565BC" w:rsidRDefault="00C565BC" w:rsidP="00C565BC">
            <w:pPr>
              <w:pStyle w:val="Content"/>
              <w:ind w:left="360"/>
            </w:pPr>
            <w:r>
              <w:t>FS crawler module and configured thereby. This will put all the catalogs that need to be indexed in the ES instance.</w:t>
            </w:r>
            <w:commentRangeEnd w:id="5"/>
            <w:r w:rsidR="00806EA9">
              <w:rPr>
                <w:rStyle w:val="CommentReference"/>
                <w:b/>
              </w:rPr>
              <w:commentReference w:id="5"/>
            </w:r>
          </w:p>
          <w:p w14:paraId="4DC038B1" w14:textId="77777777" w:rsidR="00AB2374" w:rsidRDefault="00AB2374" w:rsidP="00C565BC">
            <w:pPr>
              <w:pStyle w:val="Content"/>
              <w:ind w:left="360"/>
            </w:pPr>
          </w:p>
          <w:p w14:paraId="219B379B" w14:textId="7664A78D" w:rsidR="00AB2374" w:rsidRDefault="00315C7E" w:rsidP="00C565BC">
            <w:pPr>
              <w:pStyle w:val="Content"/>
              <w:ind w:left="360"/>
            </w:pPr>
            <w:r>
              <w:t xml:space="preserve">File type - </w:t>
            </w:r>
            <w:r w:rsidR="00AB2374">
              <w:t>pdf</w:t>
            </w:r>
          </w:p>
          <w:p w14:paraId="4FC39A1B" w14:textId="5C27BC72" w:rsidR="00AB2374" w:rsidRDefault="00AB2374" w:rsidP="00C565BC">
            <w:pPr>
              <w:pStyle w:val="Content"/>
              <w:ind w:left="360"/>
            </w:pPr>
            <w:r>
              <w:t>File contents –</w:t>
            </w:r>
            <w:r w:rsidR="00315C7E">
              <w:t xml:space="preserve"> Lixil</w:t>
            </w:r>
            <w:r>
              <w:t xml:space="preserve"> product catalogs</w:t>
            </w:r>
          </w:p>
          <w:p w14:paraId="4D4A0807" w14:textId="70397908" w:rsidR="00AB2374" w:rsidRDefault="00AB2374" w:rsidP="00605CE8">
            <w:pPr>
              <w:pStyle w:val="Content"/>
            </w:pPr>
          </w:p>
          <w:p w14:paraId="2C22D307" w14:textId="47473AC1" w:rsidR="00AB2374" w:rsidRDefault="00AB2374" w:rsidP="00C565BC">
            <w:pPr>
              <w:pStyle w:val="Content"/>
              <w:ind w:left="360"/>
              <w:rPr>
                <w:b/>
                <w:u w:val="single"/>
              </w:rPr>
            </w:pPr>
            <w:r w:rsidRPr="00AB2374">
              <w:rPr>
                <w:b/>
                <w:u w:val="single"/>
              </w:rPr>
              <w:t xml:space="preserve">For </w:t>
            </w:r>
            <w:r>
              <w:rPr>
                <w:b/>
                <w:u w:val="single"/>
              </w:rPr>
              <w:t xml:space="preserve">configuring and </w:t>
            </w:r>
            <w:r w:rsidRPr="00AB2374">
              <w:rPr>
                <w:b/>
                <w:u w:val="single"/>
              </w:rPr>
              <w:t>Indexing</w:t>
            </w:r>
          </w:p>
          <w:p w14:paraId="11EC4474" w14:textId="26BA6C59" w:rsidR="00B45A8E" w:rsidRPr="00B45A8E" w:rsidRDefault="00B45A8E" w:rsidP="00B45A8E">
            <w:pPr>
              <w:pStyle w:val="Content"/>
              <w:numPr>
                <w:ilvl w:val="0"/>
                <w:numId w:val="13"/>
              </w:numPr>
              <w:rPr>
                <w:b/>
              </w:rPr>
            </w:pPr>
            <w:r>
              <w:t>Go to tmp/fscrawler/bin and set this as the current directory</w:t>
            </w:r>
          </w:p>
          <w:p w14:paraId="62D95964" w14:textId="727BC08E" w:rsidR="00AB2374" w:rsidRDefault="00AB2374" w:rsidP="00B45A8E">
            <w:pPr>
              <w:pStyle w:val="Content"/>
              <w:numPr>
                <w:ilvl w:val="0"/>
                <w:numId w:val="13"/>
              </w:numPr>
            </w:pPr>
            <w:r>
              <w:t>Product catalogs were configured first and imported into elastic search “fscra</w:t>
            </w:r>
            <w:r w:rsidR="00B45A8E">
              <w:t>wler –config_dir ./jp catalogs”</w:t>
            </w:r>
          </w:p>
          <w:p w14:paraId="0635F862" w14:textId="77777777" w:rsidR="00B45A8E" w:rsidRPr="004B7013" w:rsidRDefault="00B45A8E" w:rsidP="00B45A8E">
            <w:pPr>
              <w:pStyle w:val="Content"/>
              <w:numPr>
                <w:ilvl w:val="0"/>
                <w:numId w:val="13"/>
              </w:numPr>
              <w:rPr>
                <w:b/>
              </w:rPr>
            </w:pPr>
            <w:r>
              <w:t>Now run the files into a loop so that they all would get indexed using command</w:t>
            </w:r>
          </w:p>
          <w:p w14:paraId="4FC82AC5" w14:textId="67E50CC2" w:rsidR="004B7013" w:rsidRPr="00B45A8E" w:rsidRDefault="00B45A8E" w:rsidP="00B45A8E">
            <w:pPr>
              <w:pStyle w:val="Content"/>
              <w:ind w:left="720"/>
            </w:pPr>
            <w:r>
              <w:lastRenderedPageBreak/>
              <w:t xml:space="preserve"> </w:t>
            </w:r>
            <w:r w:rsidRPr="004B7013">
              <w:t>“fscrawler --</w:t>
            </w:r>
            <w:proofErr w:type="gramStart"/>
            <w:r w:rsidRPr="004B7013">
              <w:t>config_dir ./</w:t>
            </w:r>
            <w:proofErr w:type="gramEnd"/>
            <w:r w:rsidRPr="004B7013">
              <w:t>jp catalogs --loop 1”</w:t>
            </w:r>
            <w:r>
              <w:t>.</w:t>
            </w:r>
            <w:r w:rsidR="00605CE8">
              <w:t xml:space="preserve"> This will indexed all the 25 product catalogs .</w:t>
            </w:r>
          </w:p>
          <w:p w14:paraId="466B4373" w14:textId="383E7C77" w:rsidR="004B7013" w:rsidRDefault="004B7013" w:rsidP="00B45A8E">
            <w:pPr>
              <w:pStyle w:val="Content"/>
              <w:numPr>
                <w:ilvl w:val="0"/>
                <w:numId w:val="13"/>
              </w:numPr>
            </w:pPr>
            <w:r>
              <w:t>Files are now indexed and we can check whether our search query is working fine or not. Source code and all design part is being given in the next section along with their outputs.</w:t>
            </w:r>
          </w:p>
          <w:p w14:paraId="1CDD4C2C" w14:textId="77777777" w:rsidR="004B7013" w:rsidRDefault="004B7013" w:rsidP="004B7013">
            <w:pPr>
              <w:pStyle w:val="Content"/>
            </w:pPr>
            <w:r>
              <w:t xml:space="preserve">  </w:t>
            </w:r>
          </w:p>
          <w:p w14:paraId="0DCD76D3" w14:textId="7B7267A9" w:rsidR="004B7013" w:rsidRDefault="004B7013" w:rsidP="004B7013">
            <w:pPr>
              <w:pStyle w:val="Content"/>
            </w:pPr>
            <w:r>
              <w:t>The research and the implementation part was under a constant guidance of the respective mentors</w:t>
            </w:r>
            <w:r w:rsidR="002529A9">
              <w:t xml:space="preserve"> and other group members also. Periodic updates were also given by the mentors regularly</w:t>
            </w:r>
            <w:r>
              <w:t xml:space="preserve"> and it </w:t>
            </w:r>
            <w:r w:rsidRPr="00CC0D4C">
              <w:rPr>
                <w:sz w:val="32"/>
              </w:rPr>
              <w:t xml:space="preserve">was also constantly discussed with the peer members of the group without whom this project would never </w:t>
            </w:r>
            <w:r>
              <w:t>be successful.</w:t>
            </w:r>
          </w:p>
          <w:p w14:paraId="0B827821" w14:textId="743BA252" w:rsidR="00291DAE" w:rsidRDefault="00291DAE" w:rsidP="004B7013">
            <w:pPr>
              <w:pStyle w:val="Content"/>
            </w:pPr>
          </w:p>
          <w:p w14:paraId="05CECBCF" w14:textId="0517BEAE" w:rsidR="00A14C04" w:rsidRDefault="00291DAE" w:rsidP="00A14C04">
            <w:pPr>
              <w:pStyle w:val="Content"/>
              <w:rPr>
                <w:b/>
                <w:u w:val="single"/>
              </w:rPr>
            </w:pPr>
            <w:r>
              <w:t xml:space="preserve"> </w:t>
            </w:r>
            <w:r w:rsidR="00A15794">
              <w:rPr>
                <w:b/>
              </w:rPr>
              <w:t xml:space="preserve">     7.)</w:t>
            </w:r>
            <w:r w:rsidR="00A15794" w:rsidRPr="00A15794">
              <w:rPr>
                <w:b/>
                <w:u w:val="single"/>
              </w:rPr>
              <w:t xml:space="preserve"> About</w:t>
            </w:r>
          </w:p>
          <w:p w14:paraId="43F234A0" w14:textId="77777777" w:rsidR="00A15794" w:rsidRDefault="00A15794" w:rsidP="00C565BC">
            <w:pPr>
              <w:pStyle w:val="Content"/>
            </w:pPr>
            <w:r>
              <w:t xml:space="preserve">    </w:t>
            </w:r>
          </w:p>
          <w:p w14:paraId="55E19B90" w14:textId="647ECFE2" w:rsidR="00A15794" w:rsidRDefault="00A15794" w:rsidP="00B45A8E">
            <w:pPr>
              <w:pStyle w:val="Content"/>
              <w:numPr>
                <w:ilvl w:val="0"/>
                <w:numId w:val="13"/>
              </w:numPr>
              <w:rPr>
                <w:b/>
                <w:u w:val="single"/>
              </w:rPr>
            </w:pPr>
            <w:r w:rsidRPr="00257306">
              <w:rPr>
                <w:b/>
                <w:u w:val="single"/>
              </w:rPr>
              <w:t>Contributor-Sayem Uddin khan</w:t>
            </w:r>
          </w:p>
          <w:p w14:paraId="5D0F9CC1" w14:textId="77777777" w:rsidR="00AD0169" w:rsidRDefault="00AD0169" w:rsidP="00AD0169">
            <w:pPr>
              <w:pStyle w:val="Content"/>
              <w:ind w:left="1080"/>
              <w:rPr>
                <w:b/>
                <w:u w:val="single"/>
              </w:rPr>
            </w:pPr>
          </w:p>
          <w:p w14:paraId="3AFD85A9" w14:textId="77777777" w:rsidR="00AD0169" w:rsidRDefault="00AD0169" w:rsidP="00AD0169">
            <w:pPr>
              <w:pStyle w:val="Content"/>
              <w:ind w:left="1080"/>
              <w:rPr>
                <w:b/>
                <w:u w:val="single"/>
              </w:rPr>
            </w:pPr>
          </w:p>
          <w:p w14:paraId="2AFD6D4D" w14:textId="5D06C256" w:rsidR="00AD0169" w:rsidRPr="00257306" w:rsidRDefault="00AD0169" w:rsidP="00AD0169">
            <w:pPr>
              <w:pStyle w:val="Content"/>
              <w:ind w:left="1080"/>
              <w:rPr>
                <w:b/>
                <w:u w:val="single"/>
              </w:rPr>
            </w:pPr>
            <w:r w:rsidRPr="00AD0169">
              <w:rPr>
                <w:b/>
                <w:noProof/>
                <w:u w:val="single"/>
              </w:rPr>
              <w:drawing>
                <wp:inline distT="0" distB="0" distL="0" distR="0" wp14:anchorId="6294604A" wp14:editId="33EE6800">
                  <wp:extent cx="2457450" cy="3513103"/>
                  <wp:effectExtent l="0" t="0" r="0" b="0"/>
                  <wp:docPr id="10" name="Picture 10" descr="C:\Users\HP\Desktop\Khansah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Khansaha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1726" cy="3533512"/>
                          </a:xfrm>
                          <a:prstGeom prst="rect">
                            <a:avLst/>
                          </a:prstGeom>
                          <a:noFill/>
                          <a:ln>
                            <a:noFill/>
                          </a:ln>
                        </pic:spPr>
                      </pic:pic>
                    </a:graphicData>
                  </a:graphic>
                </wp:inline>
              </w:drawing>
            </w:r>
          </w:p>
          <w:p w14:paraId="70F5463D" w14:textId="77777777" w:rsidR="00A15794" w:rsidRDefault="00A15794" w:rsidP="00C565BC">
            <w:pPr>
              <w:pStyle w:val="Content"/>
            </w:pPr>
            <w:r>
              <w:t xml:space="preserve">   “A keen and a dedicated learner who wishes to learn new things, concepts and try to apply the learned knowledge and techniques so as to bring an edge out of it”     </w:t>
            </w:r>
          </w:p>
          <w:p w14:paraId="5355F11A" w14:textId="77777777" w:rsidR="00A15794" w:rsidRDefault="00A15794" w:rsidP="00C565BC">
            <w:pPr>
              <w:pStyle w:val="Content"/>
            </w:pPr>
            <w:r>
              <w:lastRenderedPageBreak/>
              <w:t xml:space="preserve">   </w:t>
            </w:r>
          </w:p>
          <w:p w14:paraId="1E279CB0" w14:textId="33CB9CCE" w:rsidR="00A15794" w:rsidRDefault="00A15794" w:rsidP="00B45A8E">
            <w:pPr>
              <w:pStyle w:val="Content"/>
              <w:numPr>
                <w:ilvl w:val="0"/>
                <w:numId w:val="13"/>
              </w:numPr>
            </w:pPr>
            <w:r>
              <w:t xml:space="preserve">Received an honor award from Manav Rachna International institute of research and studies </w:t>
            </w:r>
            <w:r w:rsidR="00257306">
              <w:t>in Excellence in Academic Research.</w:t>
            </w:r>
          </w:p>
          <w:p w14:paraId="706E7C45" w14:textId="66A6CC75" w:rsidR="00257306" w:rsidRDefault="00257306" w:rsidP="00B45A8E">
            <w:pPr>
              <w:pStyle w:val="Content"/>
              <w:numPr>
                <w:ilvl w:val="0"/>
                <w:numId w:val="13"/>
              </w:numPr>
            </w:pPr>
            <w:r>
              <w:t>Won a Silver medal in the IBM day paper presentation competition.</w:t>
            </w:r>
          </w:p>
          <w:p w14:paraId="6C3A3823" w14:textId="6AE71D05" w:rsidR="00257306" w:rsidRDefault="00257306" w:rsidP="00B45A8E">
            <w:pPr>
              <w:pStyle w:val="Content"/>
              <w:numPr>
                <w:ilvl w:val="0"/>
                <w:numId w:val="13"/>
              </w:numPr>
            </w:pPr>
            <w:r>
              <w:t>Currently persuing training in core and advanced java.</w:t>
            </w:r>
          </w:p>
          <w:p w14:paraId="5B2B3B95" w14:textId="2499ADAE" w:rsidR="00016547" w:rsidRPr="00016547" w:rsidRDefault="00016547" w:rsidP="00B45A8E">
            <w:pPr>
              <w:pStyle w:val="Content"/>
              <w:numPr>
                <w:ilvl w:val="0"/>
                <w:numId w:val="13"/>
              </w:numPr>
              <w:rPr>
                <w:b/>
              </w:rPr>
            </w:pPr>
            <w:r>
              <w:t xml:space="preserve">Published a research paper i.e </w:t>
            </w:r>
            <w:r w:rsidRPr="00016547">
              <w:rPr>
                <w:rFonts w:eastAsiaTheme="minorHAnsi"/>
                <w:b/>
                <w:color w:val="auto"/>
                <w:sz w:val="24"/>
                <w:szCs w:val="24"/>
              </w:rPr>
              <w:t xml:space="preserve"> </w:t>
            </w:r>
            <w:r w:rsidRPr="00016547">
              <w:t>Big data management using cloud computing and different tools published in IJRFE journal issue 2 vol-6,</w:t>
            </w:r>
          </w:p>
          <w:p w14:paraId="3EE5EA8D" w14:textId="66A51D8B" w:rsidR="00016547" w:rsidRPr="00016547" w:rsidRDefault="00016547" w:rsidP="00B45A8E">
            <w:pPr>
              <w:pStyle w:val="Content"/>
              <w:numPr>
                <w:ilvl w:val="0"/>
                <w:numId w:val="13"/>
              </w:numPr>
            </w:pPr>
            <w:r w:rsidRPr="00016547">
              <w:t>Good</w:t>
            </w:r>
            <w:r>
              <w:t xml:space="preserve"> technical content writer.</w:t>
            </w:r>
          </w:p>
          <w:p w14:paraId="3F514C3E" w14:textId="57ADD492" w:rsidR="00016547" w:rsidRDefault="00016547" w:rsidP="00B45A8E">
            <w:pPr>
              <w:pStyle w:val="Content"/>
              <w:numPr>
                <w:ilvl w:val="0"/>
                <w:numId w:val="13"/>
              </w:numPr>
            </w:pPr>
            <w:r>
              <w:t>Interested subjects include C++, DBMS</w:t>
            </w:r>
            <w:r w:rsidR="001E5CDC">
              <w:t xml:space="preserve"> </w:t>
            </w:r>
            <w:r>
              <w:t>,</w:t>
            </w:r>
            <w:r w:rsidR="001E5CDC">
              <w:t>Java,</w:t>
            </w:r>
            <w:r>
              <w:t xml:space="preserve"> Data structures</w:t>
            </w:r>
          </w:p>
          <w:p w14:paraId="178A9285" w14:textId="77777777" w:rsidR="00A14C04" w:rsidRDefault="00A14C04" w:rsidP="001E5CDC">
            <w:pPr>
              <w:pStyle w:val="Content"/>
            </w:pPr>
          </w:p>
          <w:p w14:paraId="3A23AD84" w14:textId="688E6DEF" w:rsidR="00A14C04" w:rsidRPr="009679BE" w:rsidRDefault="00A14C04" w:rsidP="00B45A8E">
            <w:pPr>
              <w:pStyle w:val="Content"/>
              <w:numPr>
                <w:ilvl w:val="0"/>
                <w:numId w:val="13"/>
              </w:numPr>
              <w:rPr>
                <w:b/>
                <w:u w:val="single"/>
              </w:rPr>
            </w:pPr>
            <w:r w:rsidRPr="009679BE">
              <w:rPr>
                <w:b/>
                <w:u w:val="single"/>
              </w:rPr>
              <w:t>Mentors</w:t>
            </w:r>
          </w:p>
          <w:p w14:paraId="57F600FE" w14:textId="30063D06" w:rsidR="00A14C04" w:rsidRDefault="00991BDF" w:rsidP="00B45A8E">
            <w:pPr>
              <w:pStyle w:val="Content"/>
              <w:numPr>
                <w:ilvl w:val="0"/>
                <w:numId w:val="13"/>
              </w:numPr>
              <w:rPr>
                <w:b/>
              </w:rPr>
            </w:pPr>
            <w:r>
              <w:rPr>
                <w:b/>
              </w:rPr>
              <w:t>Mr. Rajesh</w:t>
            </w:r>
            <w:r w:rsidR="00A14C04">
              <w:rPr>
                <w:b/>
              </w:rPr>
              <w:t xml:space="preserve"> Nath-</w:t>
            </w:r>
            <w:r w:rsidR="00A14C04" w:rsidRPr="00AD0169">
              <w:t>Associate V</w:t>
            </w:r>
            <w:r w:rsidR="002529A9">
              <w:t xml:space="preserve">ice-President of </w:t>
            </w:r>
            <w:proofErr w:type="gramStart"/>
            <w:r w:rsidR="002529A9">
              <w:t>Jp</w:t>
            </w:r>
            <w:proofErr w:type="gramEnd"/>
            <w:r w:rsidR="002529A9">
              <w:t xml:space="preserve"> Tokyo and Company</w:t>
            </w:r>
            <w:r w:rsidR="00A14C04" w:rsidRPr="00AD0169">
              <w:t>.</w:t>
            </w:r>
          </w:p>
          <w:p w14:paraId="5B9B2585" w14:textId="77777777" w:rsidR="00AD0169" w:rsidRPr="00AD0169" w:rsidRDefault="00AD0169" w:rsidP="00AD0169">
            <w:pPr>
              <w:pStyle w:val="Content"/>
              <w:ind w:left="1440"/>
            </w:pPr>
            <w:r>
              <w:rPr>
                <w:b/>
              </w:rPr>
              <w:t xml:space="preserve">                                   </w:t>
            </w:r>
            <w:r w:rsidRPr="00AD0169">
              <w:t>rajesh.nath@jptokyo.co.jp</w:t>
            </w:r>
          </w:p>
          <w:p w14:paraId="683C6CEE" w14:textId="4B284D5D" w:rsidR="00AD0169" w:rsidRDefault="00AD0169" w:rsidP="00AD0169">
            <w:pPr>
              <w:pStyle w:val="Content"/>
              <w:ind w:left="1440"/>
              <w:rPr>
                <w:b/>
              </w:rPr>
            </w:pPr>
          </w:p>
          <w:p w14:paraId="4E43C217" w14:textId="77777777" w:rsidR="009679BE" w:rsidRDefault="00A14C04" w:rsidP="00B45A8E">
            <w:pPr>
              <w:pStyle w:val="Content"/>
              <w:numPr>
                <w:ilvl w:val="0"/>
                <w:numId w:val="13"/>
              </w:numPr>
              <w:rPr>
                <w:b/>
              </w:rPr>
            </w:pPr>
            <w:r>
              <w:rPr>
                <w:b/>
              </w:rPr>
              <w:t>Dr.Madhulika-</w:t>
            </w:r>
            <w:r w:rsidRPr="00AD0169">
              <w:t>Associate professor in MRIIRS.</w:t>
            </w:r>
          </w:p>
          <w:p w14:paraId="15A09C37" w14:textId="75AC3587" w:rsidR="009679BE" w:rsidRPr="00AD0169" w:rsidRDefault="00AD0169" w:rsidP="009679BE">
            <w:pPr>
              <w:pStyle w:val="Content"/>
              <w:ind w:left="1800"/>
            </w:pPr>
            <w:r>
              <w:t xml:space="preserve">                         </w:t>
            </w:r>
            <w:r w:rsidRPr="00AD0169">
              <w:t xml:space="preserve"> madhulika</w:t>
            </w:r>
            <w:r w:rsidR="00812799">
              <w:t>cse</w:t>
            </w:r>
            <w:r w:rsidRPr="00AD0169">
              <w:t xml:space="preserve">.fet@mriu.edu.in </w:t>
            </w:r>
          </w:p>
          <w:p w14:paraId="3B1C489C" w14:textId="2419A1E5" w:rsidR="00A14C04" w:rsidRDefault="009679BE" w:rsidP="00B45A8E">
            <w:pPr>
              <w:pStyle w:val="Content"/>
              <w:numPr>
                <w:ilvl w:val="0"/>
                <w:numId w:val="13"/>
              </w:numPr>
              <w:rPr>
                <w:b/>
                <w:u w:val="single"/>
              </w:rPr>
            </w:pPr>
            <w:r w:rsidRPr="00FA69C1">
              <w:rPr>
                <w:b/>
              </w:rPr>
              <w:t>JP Tokyo-</w:t>
            </w:r>
            <w:r w:rsidR="00AD0169" w:rsidRPr="00AD0169">
              <w:t>info@jptokyo.co.jp</w:t>
            </w:r>
          </w:p>
          <w:p w14:paraId="5F149715" w14:textId="57163F2F" w:rsidR="00AD0169" w:rsidRPr="00AD0169" w:rsidRDefault="00AD0169" w:rsidP="00B45A8E">
            <w:pPr>
              <w:pStyle w:val="Content"/>
              <w:numPr>
                <w:ilvl w:val="0"/>
                <w:numId w:val="13"/>
              </w:numPr>
            </w:pPr>
            <w:r w:rsidRPr="00FA69C1">
              <w:rPr>
                <w:b/>
              </w:rPr>
              <w:t>MRIIRS-</w:t>
            </w:r>
            <w:r w:rsidRPr="00AD0169">
              <w:t>delhi@mrei.ac.in</w:t>
            </w:r>
          </w:p>
          <w:p w14:paraId="161DE365" w14:textId="77777777" w:rsidR="00A15794" w:rsidRPr="00AD0169" w:rsidRDefault="00A15794" w:rsidP="00C565BC">
            <w:pPr>
              <w:pStyle w:val="Content"/>
            </w:pPr>
          </w:p>
          <w:p w14:paraId="13A96273" w14:textId="77777777" w:rsidR="00A15794" w:rsidRPr="00C565BC" w:rsidRDefault="00A15794" w:rsidP="00C565BC">
            <w:pPr>
              <w:pStyle w:val="Content"/>
              <w:rPr>
                <w:b/>
              </w:rPr>
            </w:pPr>
          </w:p>
          <w:p w14:paraId="6E3F5ADC" w14:textId="4B086DAB" w:rsidR="00C565BC" w:rsidRDefault="00C565BC" w:rsidP="00B45A8E">
            <w:pPr>
              <w:pStyle w:val="Content"/>
              <w:numPr>
                <w:ilvl w:val="0"/>
                <w:numId w:val="13"/>
              </w:numPr>
              <w:rPr>
                <w:b/>
                <w:u w:val="single"/>
              </w:rPr>
            </w:pPr>
            <w:commentRangeStart w:id="6"/>
            <w:r>
              <w:rPr>
                <w:b/>
                <w:u w:val="single"/>
              </w:rPr>
              <w:t>Project Artifacts</w:t>
            </w:r>
            <w:commentRangeEnd w:id="6"/>
            <w:r w:rsidR="009361D4">
              <w:rPr>
                <w:rStyle w:val="CommentReference"/>
                <w:b/>
              </w:rPr>
              <w:commentReference w:id="6"/>
            </w:r>
          </w:p>
          <w:p w14:paraId="268D1C48" w14:textId="77777777" w:rsidR="00C565BC" w:rsidRDefault="00C565BC" w:rsidP="00C565BC">
            <w:pPr>
              <w:pStyle w:val="Content"/>
              <w:ind w:left="360"/>
              <w:rPr>
                <w:b/>
                <w:u w:val="single"/>
              </w:rPr>
            </w:pPr>
          </w:p>
          <w:p w14:paraId="4A727DD2" w14:textId="2551C71E" w:rsidR="00C565BC" w:rsidRPr="00C565BC" w:rsidRDefault="00C565BC" w:rsidP="00C565BC">
            <w:pPr>
              <w:pStyle w:val="Content"/>
              <w:ind w:left="360"/>
              <w:rPr>
                <w:b/>
                <w:u w:val="single"/>
              </w:rPr>
            </w:pPr>
            <w:r>
              <w:rPr>
                <w:b/>
                <w:u w:val="single"/>
              </w:rPr>
              <w:t>Prototype</w:t>
            </w:r>
          </w:p>
          <w:p w14:paraId="1A57F940" w14:textId="77777777" w:rsidR="006D220D" w:rsidRDefault="006D220D" w:rsidP="006D220D">
            <w:pPr>
              <w:pStyle w:val="Content"/>
              <w:ind w:left="360"/>
            </w:pPr>
            <w:r>
              <w:t>The catalogs were imported successfully in elastic search by first setting the required directory as “C:\tmp\fscrawler-2.3\bin” and then configuring the catalogs into the elastic search. By default Elastic search uses its own default analyzer to index the documents until and unless we defined a new way to index them. So it will ask to create index or not. After creating the index for the documents, now we are ready to fire our query and see the results.</w:t>
            </w:r>
          </w:p>
          <w:p w14:paraId="63CCF9AB" w14:textId="77777777" w:rsidR="007D7ACA" w:rsidRDefault="007D7ACA" w:rsidP="006D220D">
            <w:pPr>
              <w:pStyle w:val="Content"/>
              <w:ind w:left="360"/>
            </w:pPr>
          </w:p>
          <w:p w14:paraId="499306F0" w14:textId="7E35A46C" w:rsidR="007D7ACA" w:rsidRPr="007D7ACA" w:rsidRDefault="007D7ACA" w:rsidP="007D7ACA">
            <w:pPr>
              <w:pStyle w:val="Content"/>
              <w:rPr>
                <w:b/>
              </w:rPr>
            </w:pPr>
            <w:r w:rsidRPr="00710D3B">
              <w:rPr>
                <w:b/>
                <w:u w:val="single"/>
              </w:rPr>
              <w:lastRenderedPageBreak/>
              <w:t>Github Repository</w:t>
            </w:r>
            <w:r w:rsidR="00710D3B" w:rsidRPr="002652FA">
              <w:rPr>
                <w:b/>
                <w:u w:val="single"/>
              </w:rPr>
              <w:t xml:space="preserve"> </w:t>
            </w:r>
            <w:r w:rsidR="002652FA" w:rsidRPr="002652FA">
              <w:rPr>
                <w:b/>
                <w:u w:val="single"/>
              </w:rPr>
              <w:t>link</w:t>
            </w:r>
            <w:r w:rsidR="002652FA">
              <w:rPr>
                <w:b/>
              </w:rPr>
              <w:t xml:space="preserve"> </w:t>
            </w:r>
            <w:r>
              <w:rPr>
                <w:b/>
              </w:rPr>
              <w:t>-</w:t>
            </w:r>
            <w:r w:rsidR="00710D3B">
              <w:rPr>
                <w:b/>
              </w:rPr>
              <w:t xml:space="preserve"> </w:t>
            </w:r>
            <w:hyperlink r:id="rId18" w:history="1">
              <w:r w:rsidRPr="00710D3B">
                <w:rPr>
                  <w:rStyle w:val="Hyperlink"/>
                </w:rPr>
                <w:t>https://github.com/Live-Training-JPTC/2018-2019-MRIIRS-LiveTraining-Batch1/blob/master/1.Spock(A%20-%20Project%201)/10.Papers/2018_Batch1_Group1_AProject1_Sayemuddinkhan_v0.0.docx</w:t>
              </w:r>
            </w:hyperlink>
          </w:p>
          <w:p w14:paraId="3C01BE87" w14:textId="77777777" w:rsidR="006D220D" w:rsidRPr="00F57D67" w:rsidRDefault="006D220D" w:rsidP="006D220D">
            <w:pPr>
              <w:pStyle w:val="Content"/>
              <w:ind w:left="360"/>
              <w:rPr>
                <w:rFonts w:ascii="Consolas" w:hAnsi="Consolas"/>
                <w:color w:val="24292E"/>
                <w:sz w:val="18"/>
                <w:szCs w:val="18"/>
                <w:shd w:val="clear" w:color="auto" w:fill="FFFFFF"/>
              </w:rPr>
            </w:pPr>
            <w:r w:rsidRPr="006E03C3">
              <w:rPr>
                <w:rFonts w:ascii="Consolas" w:hAnsi="Consolas"/>
                <w:noProof/>
                <w:color w:val="24292E"/>
                <w:sz w:val="18"/>
                <w:szCs w:val="18"/>
                <w:shd w:val="clear" w:color="auto" w:fill="FFFFFF"/>
              </w:rPr>
              <w:drawing>
                <wp:inline distT="0" distB="0" distL="0" distR="0" wp14:anchorId="3C3D09CB" wp14:editId="0CAD7CBA">
                  <wp:extent cx="6696075" cy="2352675"/>
                  <wp:effectExtent l="0" t="0" r="9525" b="9525"/>
                  <wp:docPr id="7" name="Picture 7" descr="C:\Users\HP\Desktop\FSCRAW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SCRAWLER.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6223" b="40626"/>
                          <a:stretch/>
                        </pic:blipFill>
                        <pic:spPr bwMode="auto">
                          <a:xfrm>
                            <a:off x="0" y="0"/>
                            <a:ext cx="6696075" cy="23526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nsolas" w:hAnsi="Consolas"/>
                <w:color w:val="24292E"/>
                <w:sz w:val="18"/>
                <w:szCs w:val="18"/>
                <w:shd w:val="clear" w:color="auto" w:fill="FFFFFF"/>
              </w:rPr>
              <w:t xml:space="preserve">          </w:t>
            </w:r>
          </w:p>
          <w:p w14:paraId="5BDDEB16" w14:textId="77777777" w:rsidR="006A62A6" w:rsidRDefault="006A62A6" w:rsidP="006D220D">
            <w:pPr>
              <w:pStyle w:val="Content"/>
              <w:rPr>
                <w:b/>
                <w:u w:val="single"/>
              </w:rPr>
            </w:pPr>
          </w:p>
          <w:p w14:paraId="071FC9AB" w14:textId="4F5AFB80" w:rsidR="006D220D" w:rsidRDefault="006D220D" w:rsidP="006D220D">
            <w:pPr>
              <w:pStyle w:val="Content"/>
            </w:pPr>
            <w:r>
              <w:t xml:space="preserve"> Now after importing and configuring the product catalogs successfully into the elastic </w:t>
            </w:r>
            <w:r w:rsidR="006A62A6">
              <w:t>search,</w:t>
            </w:r>
            <w:r>
              <w:t xml:space="preserve"> index t</w:t>
            </w:r>
            <w:r w:rsidR="006A62A6">
              <w:t xml:space="preserve">he documents using the command </w:t>
            </w:r>
            <w:r w:rsidRPr="006A62A6">
              <w:rPr>
                <w:b/>
              </w:rPr>
              <w:t>“</w:t>
            </w:r>
            <w:r w:rsidR="006A62A6" w:rsidRPr="006A62A6">
              <w:rPr>
                <w:b/>
              </w:rPr>
              <w:t>fs</w:t>
            </w:r>
            <w:r w:rsidRPr="006A62A6">
              <w:rPr>
                <w:b/>
              </w:rPr>
              <w:t>crawler --</w:t>
            </w:r>
            <w:proofErr w:type="gramStart"/>
            <w:r w:rsidRPr="006A62A6">
              <w:rPr>
                <w:b/>
              </w:rPr>
              <w:t>config_dir ./</w:t>
            </w:r>
            <w:proofErr w:type="gramEnd"/>
            <w:r w:rsidRPr="006A62A6">
              <w:rPr>
                <w:b/>
              </w:rPr>
              <w:t>jp catalogs --loop 1”</w:t>
            </w:r>
            <w:r w:rsidRPr="00EB6ABD">
              <w:t xml:space="preserve"> </w:t>
            </w:r>
            <w:r>
              <w:t>.</w:t>
            </w:r>
          </w:p>
          <w:p w14:paraId="698846FD" w14:textId="77777777" w:rsidR="006D220D" w:rsidRPr="00EB6ABD" w:rsidRDefault="006D220D" w:rsidP="006D220D">
            <w:pPr>
              <w:pStyle w:val="Content"/>
            </w:pPr>
            <w:r>
              <w:t xml:space="preserve">This will indexed all the files and now we can search our queries into the Elastic search. </w:t>
            </w:r>
          </w:p>
          <w:p w14:paraId="2C1835A6" w14:textId="77777777" w:rsidR="006D220D" w:rsidRDefault="006D220D" w:rsidP="006D220D">
            <w:pPr>
              <w:pStyle w:val="Content"/>
              <w:rPr>
                <w:u w:val="single"/>
              </w:rPr>
            </w:pPr>
          </w:p>
          <w:p w14:paraId="4D509DF8" w14:textId="77777777" w:rsidR="00C565BC" w:rsidRDefault="00C565BC" w:rsidP="006D220D">
            <w:pPr>
              <w:pStyle w:val="Content"/>
              <w:rPr>
                <w:u w:val="single"/>
              </w:rPr>
            </w:pPr>
          </w:p>
          <w:p w14:paraId="28C9054B" w14:textId="42DCCBB0" w:rsidR="00C565BC" w:rsidRPr="00C565BC" w:rsidRDefault="00C565BC" w:rsidP="006D220D">
            <w:pPr>
              <w:pStyle w:val="Content"/>
              <w:rPr>
                <w:b/>
                <w:u w:val="single"/>
              </w:rPr>
            </w:pPr>
            <w:r w:rsidRPr="00C565BC">
              <w:rPr>
                <w:b/>
                <w:u w:val="single"/>
              </w:rPr>
              <w:t>Source code and Design</w:t>
            </w:r>
          </w:p>
          <w:p w14:paraId="37CEDDB3" w14:textId="77777777" w:rsidR="006D220D" w:rsidRDefault="006D220D" w:rsidP="006D220D">
            <w:pPr>
              <w:pStyle w:val="Content"/>
              <w:rPr>
                <w:u w:val="single"/>
              </w:rPr>
            </w:pPr>
            <w:r>
              <w:rPr>
                <w:u w:val="single"/>
              </w:rPr>
              <w:t>Now some results.</w:t>
            </w:r>
          </w:p>
          <w:p w14:paraId="161BDEF1" w14:textId="77777777" w:rsidR="006D220D" w:rsidRPr="00E20C8B" w:rsidRDefault="006D220D" w:rsidP="006D220D">
            <w:pPr>
              <w:pStyle w:val="Content"/>
            </w:pPr>
            <w:r w:rsidRPr="00E20C8B">
              <w:t>In [1]:</w:t>
            </w:r>
          </w:p>
          <w:p w14:paraId="46447EE5" w14:textId="77777777" w:rsidR="006D220D" w:rsidRPr="00E20C8B" w:rsidRDefault="006D220D" w:rsidP="006D220D">
            <w:pPr>
              <w:pStyle w:val="Content"/>
            </w:pPr>
            <w:r w:rsidRPr="00E20C8B">
              <w:rPr>
                <w:b/>
                <w:bCs/>
              </w:rPr>
              <w:t>from</w:t>
            </w:r>
            <w:r w:rsidRPr="00E20C8B">
              <w:t xml:space="preserve"> </w:t>
            </w:r>
            <w:r w:rsidRPr="00E20C8B">
              <w:rPr>
                <w:b/>
                <w:bCs/>
              </w:rPr>
              <w:t>elasticsearch</w:t>
            </w:r>
            <w:r w:rsidRPr="00E20C8B">
              <w:t xml:space="preserve"> </w:t>
            </w:r>
            <w:r w:rsidRPr="00E20C8B">
              <w:rPr>
                <w:b/>
                <w:bCs/>
              </w:rPr>
              <w:t>import</w:t>
            </w:r>
            <w:r w:rsidRPr="00E20C8B">
              <w:t xml:space="preserve"> Elasticsearch</w:t>
            </w:r>
          </w:p>
          <w:p w14:paraId="4CC4EBA3" w14:textId="77777777" w:rsidR="006D220D" w:rsidRPr="00E20C8B" w:rsidRDefault="006D220D" w:rsidP="006D220D">
            <w:pPr>
              <w:pStyle w:val="Content"/>
            </w:pPr>
            <w:r w:rsidRPr="00E20C8B">
              <w:rPr>
                <w:b/>
                <w:bCs/>
              </w:rPr>
              <w:t>import</w:t>
            </w:r>
            <w:r w:rsidRPr="00E20C8B">
              <w:t xml:space="preserve"> </w:t>
            </w:r>
            <w:r w:rsidRPr="00E20C8B">
              <w:rPr>
                <w:b/>
                <w:bCs/>
              </w:rPr>
              <w:t>os</w:t>
            </w:r>
          </w:p>
          <w:p w14:paraId="39909AE4" w14:textId="77777777" w:rsidR="006D220D" w:rsidRPr="00E20C8B" w:rsidRDefault="006D220D" w:rsidP="006D220D">
            <w:pPr>
              <w:pStyle w:val="Content"/>
            </w:pPr>
            <w:r w:rsidRPr="00E20C8B">
              <w:rPr>
                <w:b/>
                <w:bCs/>
              </w:rPr>
              <w:t>import</w:t>
            </w:r>
            <w:r w:rsidRPr="00E20C8B">
              <w:t xml:space="preserve"> </w:t>
            </w:r>
            <w:r w:rsidRPr="00E20C8B">
              <w:rPr>
                <w:b/>
                <w:bCs/>
              </w:rPr>
              <w:t>glob</w:t>
            </w:r>
          </w:p>
          <w:p w14:paraId="7B92EC06" w14:textId="77777777" w:rsidR="006D220D" w:rsidRPr="00E20C8B" w:rsidRDefault="006D220D" w:rsidP="006D220D">
            <w:pPr>
              <w:pStyle w:val="Content"/>
            </w:pPr>
            <w:r w:rsidRPr="00E20C8B">
              <w:rPr>
                <w:b/>
                <w:bCs/>
              </w:rPr>
              <w:t>import</w:t>
            </w:r>
            <w:r w:rsidRPr="00E20C8B">
              <w:t xml:space="preserve"> </w:t>
            </w:r>
            <w:r w:rsidRPr="00E20C8B">
              <w:rPr>
                <w:b/>
                <w:bCs/>
              </w:rPr>
              <w:t>PyPDF2</w:t>
            </w:r>
          </w:p>
          <w:p w14:paraId="4E75A228" w14:textId="77777777" w:rsidR="006D220D" w:rsidRPr="00E20C8B" w:rsidRDefault="006D220D" w:rsidP="006D220D">
            <w:pPr>
              <w:pStyle w:val="Content"/>
            </w:pPr>
            <w:r w:rsidRPr="00E20C8B">
              <w:rPr>
                <w:b/>
                <w:bCs/>
              </w:rPr>
              <w:t>import</w:t>
            </w:r>
            <w:r w:rsidRPr="00E20C8B">
              <w:t xml:space="preserve"> </w:t>
            </w:r>
            <w:r w:rsidRPr="00E20C8B">
              <w:rPr>
                <w:b/>
                <w:bCs/>
              </w:rPr>
              <w:t>pandas</w:t>
            </w:r>
            <w:r w:rsidRPr="00E20C8B">
              <w:t xml:space="preserve"> </w:t>
            </w:r>
            <w:r w:rsidRPr="00E20C8B">
              <w:rPr>
                <w:b/>
                <w:bCs/>
              </w:rPr>
              <w:t>as</w:t>
            </w:r>
            <w:r w:rsidRPr="00E20C8B">
              <w:t xml:space="preserve"> </w:t>
            </w:r>
            <w:r w:rsidRPr="00E20C8B">
              <w:rPr>
                <w:b/>
                <w:bCs/>
              </w:rPr>
              <w:t>pd</w:t>
            </w:r>
          </w:p>
          <w:p w14:paraId="11DABBAA" w14:textId="77777777" w:rsidR="006D220D" w:rsidRPr="00E20C8B" w:rsidRDefault="006D220D" w:rsidP="006D220D">
            <w:pPr>
              <w:pStyle w:val="Content"/>
            </w:pPr>
            <w:r w:rsidRPr="00E20C8B">
              <w:t>In [2]:</w:t>
            </w:r>
          </w:p>
          <w:p w14:paraId="0F5E2827" w14:textId="77777777" w:rsidR="006D220D" w:rsidRPr="00E20C8B" w:rsidRDefault="006D220D" w:rsidP="006D220D">
            <w:pPr>
              <w:pStyle w:val="Content"/>
            </w:pPr>
            <w:r w:rsidRPr="00E20C8B">
              <w:t>os.chdir("C:</w:t>
            </w:r>
            <w:r w:rsidRPr="00E20C8B">
              <w:rPr>
                <w:b/>
                <w:bCs/>
              </w:rPr>
              <w:t>\\</w:t>
            </w:r>
            <w:r w:rsidRPr="00E20C8B">
              <w:t>tmp</w:t>
            </w:r>
            <w:r w:rsidRPr="00E20C8B">
              <w:rPr>
                <w:b/>
                <w:bCs/>
              </w:rPr>
              <w:t>\\</w:t>
            </w:r>
            <w:r w:rsidRPr="00E20C8B">
              <w:t>jp")</w:t>
            </w:r>
          </w:p>
          <w:p w14:paraId="2A3706E8" w14:textId="77777777" w:rsidR="006D220D" w:rsidRPr="00E20C8B" w:rsidRDefault="006D220D" w:rsidP="006D220D">
            <w:pPr>
              <w:pStyle w:val="Content"/>
            </w:pPr>
            <w:proofErr w:type="gramStart"/>
            <w:r w:rsidRPr="00E20C8B">
              <w:t>files=</w:t>
            </w:r>
            <w:proofErr w:type="gramEnd"/>
            <w:r w:rsidRPr="00E20C8B">
              <w:t>glob.glob("*.*")</w:t>
            </w:r>
          </w:p>
          <w:p w14:paraId="1C10C89A" w14:textId="77777777" w:rsidR="006D220D" w:rsidRPr="00E20C8B" w:rsidRDefault="006D220D" w:rsidP="006D220D">
            <w:pPr>
              <w:pStyle w:val="Content"/>
            </w:pPr>
            <w:r w:rsidRPr="00E20C8B">
              <w:t>In [3]:</w:t>
            </w:r>
          </w:p>
          <w:p w14:paraId="4AEC7903" w14:textId="77777777" w:rsidR="006D220D" w:rsidRPr="00E20C8B" w:rsidRDefault="006D220D" w:rsidP="006D220D">
            <w:pPr>
              <w:pStyle w:val="Content"/>
            </w:pPr>
            <w:r w:rsidRPr="00E20C8B">
              <w:t>len(files)</w:t>
            </w:r>
          </w:p>
          <w:p w14:paraId="6CEB435A" w14:textId="77777777" w:rsidR="006D220D" w:rsidRPr="00E20C8B" w:rsidRDefault="006D220D" w:rsidP="006D220D">
            <w:pPr>
              <w:pStyle w:val="Content"/>
            </w:pPr>
            <w:r w:rsidRPr="00E20C8B">
              <w:t>Out[3]:</w:t>
            </w:r>
          </w:p>
          <w:p w14:paraId="1883B6AE" w14:textId="77777777" w:rsidR="006D220D" w:rsidRPr="00E20C8B" w:rsidRDefault="006D220D" w:rsidP="006D220D">
            <w:pPr>
              <w:pStyle w:val="Content"/>
            </w:pPr>
            <w:r w:rsidRPr="00E20C8B">
              <w:lastRenderedPageBreak/>
              <w:t>5</w:t>
            </w:r>
          </w:p>
          <w:p w14:paraId="1003E2BE" w14:textId="77777777" w:rsidR="006D220D" w:rsidRPr="00E20C8B" w:rsidRDefault="006D220D" w:rsidP="006D220D">
            <w:pPr>
              <w:pStyle w:val="Content"/>
            </w:pPr>
            <w:r w:rsidRPr="00E20C8B">
              <w:t>In [4]:</w:t>
            </w:r>
          </w:p>
          <w:p w14:paraId="001E48FA" w14:textId="77777777" w:rsidR="006D220D" w:rsidRPr="00E20C8B" w:rsidRDefault="006D220D" w:rsidP="006D220D">
            <w:pPr>
              <w:pStyle w:val="Content"/>
            </w:pPr>
            <w:r w:rsidRPr="00E20C8B">
              <w:rPr>
                <w:b/>
                <w:bCs/>
              </w:rPr>
              <w:t>for</w:t>
            </w:r>
            <w:r w:rsidRPr="00E20C8B">
              <w:t xml:space="preserve"> catalog </w:t>
            </w:r>
            <w:r w:rsidRPr="00E20C8B">
              <w:rPr>
                <w:b/>
                <w:bCs/>
              </w:rPr>
              <w:t>in</w:t>
            </w:r>
            <w:r w:rsidRPr="00E20C8B">
              <w:t xml:space="preserve"> files:</w:t>
            </w:r>
          </w:p>
          <w:p w14:paraId="24E249E8" w14:textId="77777777" w:rsidR="006D220D" w:rsidRDefault="006D220D" w:rsidP="006D220D">
            <w:pPr>
              <w:pStyle w:val="Content"/>
            </w:pPr>
            <w:r w:rsidRPr="00E20C8B">
              <w:t xml:space="preserve">    print(catalog)</w:t>
            </w:r>
          </w:p>
          <w:p w14:paraId="706F475F" w14:textId="77777777" w:rsidR="006A62A6" w:rsidRPr="00E20C8B" w:rsidRDefault="006A62A6" w:rsidP="006D220D">
            <w:pPr>
              <w:pStyle w:val="Content"/>
            </w:pPr>
          </w:p>
          <w:p w14:paraId="183A0DC5" w14:textId="5E1553C4" w:rsidR="006D220D" w:rsidRPr="006A62A6" w:rsidRDefault="006A62A6" w:rsidP="006D220D">
            <w:pPr>
              <w:pStyle w:val="Content"/>
            </w:pPr>
            <w:r w:rsidRPr="006A62A6">
              <w:t>“</w:t>
            </w:r>
            <w:r w:rsidR="006D220D" w:rsidRPr="006A62A6">
              <w:t>ACFrOgAHo4sXcSv5qAOuMBr0uEWAOKGCh5NigeYzfP7TjOf7nNJFi7eP4Bjlfp9yGFyB7PiQCcsnNGA7e9AH1_LtGrKgCqCWqmsElMEw20u5aR0gDdBIX9_y36-cpY0=.pdf</w:t>
            </w:r>
          </w:p>
          <w:p w14:paraId="062F012E" w14:textId="77777777" w:rsidR="006D220D" w:rsidRPr="006A62A6" w:rsidRDefault="006D220D" w:rsidP="006D220D">
            <w:pPr>
              <w:pStyle w:val="Content"/>
            </w:pPr>
            <w:r w:rsidRPr="006A62A6">
              <w:t>ACFrOgAI3Y336GlEyJBySMpJQbsxFJY4OLPbBLCV53g7eljlGnyrt2l3B3BApP8Dclnpdpk5Mu8Kn2usHrOzzoHQGXO4HmvgjqWtQLCHsfBEuZPNA1Nrf7ufW-NlDHQ=.pdf</w:t>
            </w:r>
          </w:p>
          <w:p w14:paraId="544D078B" w14:textId="77777777" w:rsidR="006D220D" w:rsidRPr="006A62A6" w:rsidRDefault="006D220D" w:rsidP="006D220D">
            <w:pPr>
              <w:pStyle w:val="Content"/>
            </w:pPr>
            <w:r w:rsidRPr="006A62A6">
              <w:t>ACFrOgB-HyyouVKN_pDn9PD5SPsjIIurmD5B9iB-j0FSKTowpvV1bCQnR9mTT8Y8y59w6rR-0qGNWZVPCRXJi2s-ysapNxHp8mpRBvDSX_A5waXIsH8ndVx6OphWYAo=.pdf</w:t>
            </w:r>
          </w:p>
          <w:p w14:paraId="2A27446D" w14:textId="77777777" w:rsidR="006D220D" w:rsidRPr="006A62A6" w:rsidRDefault="006D220D" w:rsidP="006D220D">
            <w:pPr>
              <w:pStyle w:val="Content"/>
            </w:pPr>
            <w:r w:rsidRPr="006A62A6">
              <w:t>ACFrOgBJW4oArIaLPE2RJ3VdYwNQnVw__wzSEzQlMnYhY1jbqlYAT9XpGaORTL7Kfnbqiu2Tpez-LLdGzbQ5HRP8izvROPCyECyXdbILE9boAzDiLiprCU9h3qvEDDo=.pdf</w:t>
            </w:r>
          </w:p>
          <w:p w14:paraId="3F78D6C6" w14:textId="7E7E1112" w:rsidR="006D220D" w:rsidRPr="006A62A6" w:rsidRDefault="006D220D" w:rsidP="006D220D">
            <w:pPr>
              <w:pStyle w:val="Content"/>
            </w:pPr>
            <w:r w:rsidRPr="006A62A6">
              <w:t>ACFrOgBWZenYp9goTfOZ-StQJqg2d72CeQh-GPM8uCHqWE2rHpE1PAXWXsnO9irrvvM7ZiifwP8XfZQEqnpQ-dDh8x74MjnHGsEWgaCRBR41L-TN54i2rrjR1Gxyn7E=.pdf</w:t>
            </w:r>
            <w:r w:rsidR="006A62A6" w:rsidRPr="006A62A6">
              <w:t>”</w:t>
            </w:r>
          </w:p>
          <w:p w14:paraId="19D44738" w14:textId="77777777" w:rsidR="006D220D" w:rsidRDefault="006D220D" w:rsidP="006D220D">
            <w:pPr>
              <w:pStyle w:val="Content"/>
              <w:rPr>
                <w:b/>
              </w:rPr>
            </w:pPr>
          </w:p>
          <w:p w14:paraId="2DDBDE83" w14:textId="66F4198F" w:rsidR="006837C1" w:rsidRPr="006837C1" w:rsidRDefault="006837C1" w:rsidP="006D220D">
            <w:pPr>
              <w:pStyle w:val="Content"/>
              <w:rPr>
                <w:b/>
                <w:sz w:val="40"/>
                <w:szCs w:val="40"/>
                <w:u w:val="single"/>
              </w:rPr>
            </w:pPr>
            <w:r w:rsidRPr="006837C1">
              <w:rPr>
                <w:b/>
                <w:sz w:val="40"/>
                <w:szCs w:val="40"/>
                <w:u w:val="single"/>
              </w:rPr>
              <w:t>Indexing of files</w:t>
            </w:r>
          </w:p>
          <w:p w14:paraId="7FBCE849" w14:textId="77777777" w:rsidR="006D220D" w:rsidRPr="00E20C8B" w:rsidRDefault="006D220D" w:rsidP="006D220D">
            <w:pPr>
              <w:pStyle w:val="Content"/>
            </w:pPr>
            <w:r w:rsidRPr="00E20C8B">
              <w:t>In [5]:</w:t>
            </w:r>
          </w:p>
          <w:p w14:paraId="0D283A86" w14:textId="77777777" w:rsidR="006D220D" w:rsidRPr="00E20C8B" w:rsidRDefault="006D220D" w:rsidP="006D220D">
            <w:pPr>
              <w:pStyle w:val="Content"/>
            </w:pPr>
            <w:r w:rsidRPr="00E20C8B">
              <w:rPr>
                <w:b/>
                <w:bCs/>
              </w:rPr>
              <w:t>def</w:t>
            </w:r>
            <w:r w:rsidRPr="00E20C8B">
              <w:t xml:space="preserve"> extractPdfFiles(files):</w:t>
            </w:r>
          </w:p>
          <w:p w14:paraId="5B59DFD9" w14:textId="77777777" w:rsidR="006D220D" w:rsidRPr="00E20C8B" w:rsidRDefault="006D220D" w:rsidP="006D220D">
            <w:pPr>
              <w:pStyle w:val="Content"/>
            </w:pPr>
            <w:r w:rsidRPr="00E20C8B">
              <w:t xml:space="preserve">    this_loc=1</w:t>
            </w:r>
          </w:p>
          <w:p w14:paraId="21ED7860" w14:textId="77777777" w:rsidR="006D220D" w:rsidRPr="00E20C8B" w:rsidRDefault="006D220D" w:rsidP="006D220D">
            <w:pPr>
              <w:pStyle w:val="Content"/>
            </w:pPr>
            <w:r w:rsidRPr="00E20C8B">
              <w:t xml:space="preserve">    df=pd.DataFrame(columns=("name","content"))</w:t>
            </w:r>
          </w:p>
          <w:p w14:paraId="2E2FCDF9" w14:textId="77777777" w:rsidR="006D220D" w:rsidRPr="00E20C8B" w:rsidRDefault="006D220D" w:rsidP="006D220D">
            <w:pPr>
              <w:pStyle w:val="Content"/>
            </w:pPr>
            <w:r w:rsidRPr="00E20C8B">
              <w:t xml:space="preserve">    </w:t>
            </w:r>
          </w:p>
          <w:p w14:paraId="7AFD8DCA" w14:textId="77777777" w:rsidR="006D220D" w:rsidRPr="00E20C8B" w:rsidRDefault="006D220D" w:rsidP="006D220D">
            <w:pPr>
              <w:pStyle w:val="Content"/>
            </w:pPr>
            <w:r w:rsidRPr="00E20C8B">
              <w:t xml:space="preserve">    </w:t>
            </w:r>
            <w:r w:rsidRPr="00E20C8B">
              <w:rPr>
                <w:b/>
                <w:bCs/>
              </w:rPr>
              <w:t>for</w:t>
            </w:r>
            <w:r w:rsidRPr="00E20C8B">
              <w:t xml:space="preserve"> file </w:t>
            </w:r>
            <w:r w:rsidRPr="00E20C8B">
              <w:rPr>
                <w:b/>
                <w:bCs/>
              </w:rPr>
              <w:t>in</w:t>
            </w:r>
            <w:r w:rsidRPr="00E20C8B">
              <w:t xml:space="preserve"> files:</w:t>
            </w:r>
          </w:p>
          <w:p w14:paraId="6C357165" w14:textId="77777777" w:rsidR="006D220D" w:rsidRPr="00E20C8B" w:rsidRDefault="006D220D" w:rsidP="006D220D">
            <w:pPr>
              <w:pStyle w:val="Content"/>
            </w:pPr>
            <w:r w:rsidRPr="00E20C8B">
              <w:t xml:space="preserve">        pdfFileObj=open(file,'rb')</w:t>
            </w:r>
          </w:p>
          <w:p w14:paraId="594C2900" w14:textId="77777777" w:rsidR="006D220D" w:rsidRPr="00E20C8B" w:rsidRDefault="006D220D" w:rsidP="006D220D">
            <w:pPr>
              <w:pStyle w:val="Content"/>
            </w:pPr>
            <w:r w:rsidRPr="00E20C8B">
              <w:t xml:space="preserve">        pdfReader=PyPDF2.PdfFileReader(pdfFileObj)</w:t>
            </w:r>
          </w:p>
          <w:p w14:paraId="59CDC1D6" w14:textId="77777777" w:rsidR="006D220D" w:rsidRPr="00E20C8B" w:rsidRDefault="006D220D" w:rsidP="006D220D">
            <w:pPr>
              <w:pStyle w:val="Content"/>
            </w:pPr>
            <w:r w:rsidRPr="00E20C8B">
              <w:t xml:space="preserve">        n_pages=pdfReader.numPages</w:t>
            </w:r>
          </w:p>
          <w:p w14:paraId="45920A9B" w14:textId="77777777" w:rsidR="006D220D" w:rsidRPr="00E20C8B" w:rsidRDefault="006D220D" w:rsidP="006D220D">
            <w:pPr>
              <w:pStyle w:val="Content"/>
            </w:pPr>
            <w:r w:rsidRPr="00E20C8B">
              <w:t xml:space="preserve">        this_doc=''</w:t>
            </w:r>
          </w:p>
          <w:p w14:paraId="0EADAA50" w14:textId="77777777" w:rsidR="006D220D" w:rsidRPr="00E20C8B" w:rsidRDefault="006D220D" w:rsidP="006D220D">
            <w:pPr>
              <w:pStyle w:val="Content"/>
            </w:pPr>
            <w:r w:rsidRPr="00E20C8B">
              <w:t xml:space="preserve">        </w:t>
            </w:r>
            <w:r w:rsidRPr="00E20C8B">
              <w:rPr>
                <w:b/>
                <w:bCs/>
              </w:rPr>
              <w:t>for</w:t>
            </w:r>
            <w:r w:rsidRPr="00E20C8B">
              <w:t xml:space="preserve"> i </w:t>
            </w:r>
            <w:r w:rsidRPr="00E20C8B">
              <w:rPr>
                <w:b/>
                <w:bCs/>
              </w:rPr>
              <w:t>in</w:t>
            </w:r>
            <w:r w:rsidRPr="00E20C8B">
              <w:t xml:space="preserve"> range(n_pages):</w:t>
            </w:r>
          </w:p>
          <w:p w14:paraId="376B75E9" w14:textId="77777777" w:rsidR="006D220D" w:rsidRPr="00E20C8B" w:rsidRDefault="006D220D" w:rsidP="006D220D">
            <w:pPr>
              <w:pStyle w:val="Content"/>
            </w:pPr>
            <w:r w:rsidRPr="00E20C8B">
              <w:t xml:space="preserve">            pageObj=pdfReader.getPage(i)</w:t>
            </w:r>
          </w:p>
          <w:p w14:paraId="309743FC" w14:textId="77777777" w:rsidR="006D220D" w:rsidRPr="00E20C8B" w:rsidRDefault="006D220D" w:rsidP="006D220D">
            <w:pPr>
              <w:pStyle w:val="Content"/>
            </w:pPr>
            <w:r w:rsidRPr="00E20C8B">
              <w:t xml:space="preserve">            this_text=pageObj.extractText()</w:t>
            </w:r>
          </w:p>
          <w:p w14:paraId="3617FA4E" w14:textId="77777777" w:rsidR="006D220D" w:rsidRPr="00E20C8B" w:rsidRDefault="006D220D" w:rsidP="006D220D">
            <w:pPr>
              <w:pStyle w:val="Content"/>
            </w:pPr>
            <w:r w:rsidRPr="00E20C8B">
              <w:t xml:space="preserve">            this_doc+=this_text</w:t>
            </w:r>
          </w:p>
          <w:p w14:paraId="50EA616B" w14:textId="77777777" w:rsidR="006D220D" w:rsidRPr="00E20C8B" w:rsidRDefault="006D220D" w:rsidP="006D220D">
            <w:pPr>
              <w:pStyle w:val="Content"/>
            </w:pPr>
            <w:r w:rsidRPr="00E20C8B">
              <w:lastRenderedPageBreak/>
              <w:t xml:space="preserve">        df.loc[this_loc]=file,this_doc</w:t>
            </w:r>
          </w:p>
          <w:p w14:paraId="4AA832F7" w14:textId="77777777" w:rsidR="006D220D" w:rsidRPr="00E20C8B" w:rsidRDefault="006D220D" w:rsidP="006D220D">
            <w:pPr>
              <w:pStyle w:val="Content"/>
            </w:pPr>
            <w:r w:rsidRPr="00E20C8B">
              <w:t xml:space="preserve">        this_loc=this_loc+1</w:t>
            </w:r>
          </w:p>
          <w:p w14:paraId="31B8198E" w14:textId="77777777" w:rsidR="006D220D" w:rsidRPr="00E20C8B" w:rsidRDefault="006D220D" w:rsidP="006D220D">
            <w:pPr>
              <w:pStyle w:val="Content"/>
            </w:pPr>
            <w:r w:rsidRPr="00E20C8B">
              <w:t xml:space="preserve">    </w:t>
            </w:r>
            <w:r w:rsidRPr="00E20C8B">
              <w:rPr>
                <w:b/>
                <w:bCs/>
              </w:rPr>
              <w:t>return</w:t>
            </w:r>
            <w:r w:rsidRPr="00E20C8B">
              <w:t xml:space="preserve"> df</w:t>
            </w:r>
          </w:p>
          <w:p w14:paraId="7EB91EAB" w14:textId="77777777" w:rsidR="006D220D" w:rsidRPr="00E20C8B" w:rsidRDefault="006D220D" w:rsidP="006D220D">
            <w:pPr>
              <w:pStyle w:val="Content"/>
            </w:pPr>
            <w:r w:rsidRPr="00E20C8B">
              <w:t>In [6]:</w:t>
            </w:r>
          </w:p>
          <w:p w14:paraId="1EDA8E45" w14:textId="77777777" w:rsidR="006D220D" w:rsidRPr="00E20C8B" w:rsidRDefault="006D220D" w:rsidP="006D220D">
            <w:pPr>
              <w:pStyle w:val="Content"/>
            </w:pPr>
            <w:r w:rsidRPr="00E20C8B">
              <w:t>df=extractPdfFiles(files)</w:t>
            </w:r>
          </w:p>
          <w:p w14:paraId="4190A231" w14:textId="77777777" w:rsidR="006D220D" w:rsidRPr="00E20C8B" w:rsidRDefault="006D220D" w:rsidP="006D220D">
            <w:pPr>
              <w:pStyle w:val="Content"/>
            </w:pPr>
            <w:r w:rsidRPr="00E20C8B">
              <w:t>In [7]:</w:t>
            </w:r>
          </w:p>
          <w:p w14:paraId="64AB0352" w14:textId="77777777" w:rsidR="006D220D" w:rsidRPr="00E20C8B" w:rsidRDefault="006D220D" w:rsidP="006D220D">
            <w:pPr>
              <w:pStyle w:val="Content"/>
            </w:pPr>
            <w:r w:rsidRPr="00E20C8B">
              <w:t>df.head()</w:t>
            </w:r>
          </w:p>
          <w:p w14:paraId="0FAB529C" w14:textId="77777777" w:rsidR="006D220D" w:rsidRPr="00E20C8B" w:rsidRDefault="006D220D" w:rsidP="006D220D">
            <w:pPr>
              <w:pStyle w:val="Content"/>
            </w:pPr>
            <w:r w:rsidRPr="00E20C8B">
              <w:t>Out[7]:</w:t>
            </w:r>
          </w:p>
          <w:p w14:paraId="3A8CDAC7" w14:textId="77777777" w:rsidR="006D220D" w:rsidRDefault="006D220D" w:rsidP="006D220D">
            <w:pPr>
              <w:pStyle w:val="Content"/>
            </w:pPr>
            <w:r>
              <w:rPr>
                <w:noProof/>
              </w:rPr>
              <w:drawing>
                <wp:inline distT="0" distB="0" distL="0" distR="0" wp14:anchorId="7696A616" wp14:editId="0C6E94E1">
                  <wp:extent cx="7391400"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1400" cy="1695450"/>
                          </a:xfrm>
                          <a:prstGeom prst="rect">
                            <a:avLst/>
                          </a:prstGeom>
                        </pic:spPr>
                      </pic:pic>
                    </a:graphicData>
                  </a:graphic>
                </wp:inline>
              </w:drawing>
            </w:r>
          </w:p>
          <w:p w14:paraId="48B1CF4C" w14:textId="77777777" w:rsidR="006D220D" w:rsidRDefault="006D220D" w:rsidP="006D220D">
            <w:pPr>
              <w:pStyle w:val="Content"/>
            </w:pPr>
          </w:p>
          <w:p w14:paraId="3E9C0187" w14:textId="01F360E1" w:rsidR="006837C1" w:rsidRPr="006837C1" w:rsidRDefault="006837C1" w:rsidP="006D220D">
            <w:pPr>
              <w:pStyle w:val="Content"/>
              <w:rPr>
                <w:b/>
                <w:sz w:val="40"/>
                <w:szCs w:val="40"/>
                <w:u w:val="single"/>
              </w:rPr>
            </w:pPr>
            <w:r w:rsidRPr="006837C1">
              <w:rPr>
                <w:b/>
                <w:sz w:val="40"/>
                <w:szCs w:val="40"/>
                <w:u w:val="single"/>
              </w:rPr>
              <w:t>Verification</w:t>
            </w:r>
          </w:p>
          <w:p w14:paraId="686A69A1" w14:textId="77777777" w:rsidR="006D220D" w:rsidRPr="001026E4" w:rsidRDefault="006D220D" w:rsidP="006D220D">
            <w:pPr>
              <w:pStyle w:val="Content"/>
            </w:pPr>
            <w:r w:rsidRPr="001026E4">
              <w:t>In [8]:</w:t>
            </w:r>
          </w:p>
          <w:p w14:paraId="55632938" w14:textId="77777777" w:rsidR="006D220D" w:rsidRPr="001026E4" w:rsidRDefault="006D220D" w:rsidP="006D220D">
            <w:pPr>
              <w:pStyle w:val="Content"/>
            </w:pPr>
            <w:r w:rsidRPr="001026E4">
              <w:t>es=Elasticsearch()</w:t>
            </w:r>
          </w:p>
          <w:p w14:paraId="58311A1E" w14:textId="77777777" w:rsidR="006D220D" w:rsidRPr="001026E4" w:rsidRDefault="006D220D" w:rsidP="006D220D">
            <w:pPr>
              <w:pStyle w:val="Content"/>
            </w:pPr>
            <w:r w:rsidRPr="001026E4">
              <w:t>In [9]:</w:t>
            </w:r>
          </w:p>
          <w:p w14:paraId="6EC3C364" w14:textId="77777777" w:rsidR="006D220D" w:rsidRPr="001026E4" w:rsidRDefault="006D220D" w:rsidP="006D220D">
            <w:pPr>
              <w:pStyle w:val="Content"/>
            </w:pPr>
            <w:r w:rsidRPr="001026E4">
              <w:t>col_names=df.columns</w:t>
            </w:r>
          </w:p>
          <w:p w14:paraId="672BD301" w14:textId="77777777" w:rsidR="006D220D" w:rsidRPr="001026E4" w:rsidRDefault="006D220D" w:rsidP="006D220D">
            <w:pPr>
              <w:pStyle w:val="Content"/>
            </w:pPr>
            <w:r w:rsidRPr="001026E4">
              <w:rPr>
                <w:b/>
                <w:bCs/>
              </w:rPr>
              <w:t>for</w:t>
            </w:r>
            <w:r w:rsidRPr="001026E4">
              <w:t xml:space="preserve"> row_number </w:t>
            </w:r>
            <w:r w:rsidRPr="001026E4">
              <w:rPr>
                <w:b/>
                <w:bCs/>
              </w:rPr>
              <w:t>in</w:t>
            </w:r>
            <w:r w:rsidRPr="001026E4">
              <w:t xml:space="preserve"> range(df.shape[0]):</w:t>
            </w:r>
          </w:p>
          <w:p w14:paraId="174ABAFC" w14:textId="77777777" w:rsidR="006D220D" w:rsidRPr="001026E4" w:rsidRDefault="006D220D" w:rsidP="006D220D">
            <w:pPr>
              <w:pStyle w:val="Content"/>
            </w:pPr>
            <w:r w:rsidRPr="001026E4">
              <w:t xml:space="preserve">    body=dict([(name,str(df.iloc[row_number][name])) </w:t>
            </w:r>
            <w:r w:rsidRPr="001026E4">
              <w:rPr>
                <w:b/>
                <w:bCs/>
              </w:rPr>
              <w:t>for</w:t>
            </w:r>
            <w:r w:rsidRPr="001026E4">
              <w:t xml:space="preserve"> name </w:t>
            </w:r>
            <w:r w:rsidRPr="001026E4">
              <w:rPr>
                <w:b/>
                <w:bCs/>
              </w:rPr>
              <w:t>in</w:t>
            </w:r>
            <w:r w:rsidRPr="001026E4">
              <w:t xml:space="preserve"> col_names])</w:t>
            </w:r>
          </w:p>
          <w:p w14:paraId="28F4256C" w14:textId="77777777" w:rsidR="006D220D" w:rsidRPr="001026E4" w:rsidRDefault="006D220D" w:rsidP="006D220D">
            <w:pPr>
              <w:pStyle w:val="Content"/>
            </w:pPr>
            <w:r w:rsidRPr="001026E4">
              <w:t xml:space="preserve">    es.index(index='catalogs',doc_type='doc',body=body)</w:t>
            </w:r>
          </w:p>
          <w:p w14:paraId="394C6BD6" w14:textId="77777777" w:rsidR="006D220D" w:rsidRPr="001026E4" w:rsidRDefault="006D220D" w:rsidP="006D220D">
            <w:pPr>
              <w:pStyle w:val="Content"/>
            </w:pPr>
            <w:r w:rsidRPr="001026E4">
              <w:t>In [32]:</w:t>
            </w:r>
          </w:p>
          <w:p w14:paraId="43D1D525" w14:textId="77777777" w:rsidR="006D220D" w:rsidRPr="001026E4" w:rsidRDefault="006D220D" w:rsidP="006D220D">
            <w:pPr>
              <w:pStyle w:val="Content"/>
            </w:pPr>
            <w:r w:rsidRPr="001026E4">
              <w:t>search_results=es.search(index='catalogs',doc_type='doc',</w:t>
            </w:r>
          </w:p>
          <w:p w14:paraId="63EAD590" w14:textId="77777777" w:rsidR="006D220D" w:rsidRPr="001026E4" w:rsidRDefault="006D220D" w:rsidP="006D220D">
            <w:pPr>
              <w:pStyle w:val="Content"/>
            </w:pPr>
            <w:r w:rsidRPr="001026E4">
              <w:t xml:space="preserve">                        body={"_source":"name",</w:t>
            </w:r>
          </w:p>
          <w:p w14:paraId="430FEF72" w14:textId="77777777" w:rsidR="006D220D" w:rsidRPr="001026E4" w:rsidRDefault="006D220D" w:rsidP="006D220D">
            <w:pPr>
              <w:pStyle w:val="Content"/>
            </w:pPr>
            <w:r w:rsidRPr="001026E4">
              <w:t xml:space="preserve">                             "query":{</w:t>
            </w:r>
          </w:p>
          <w:p w14:paraId="5561C519" w14:textId="77777777" w:rsidR="006D220D" w:rsidRPr="001026E4" w:rsidRDefault="006D220D" w:rsidP="006D220D">
            <w:pPr>
              <w:pStyle w:val="Content"/>
            </w:pPr>
            <w:r w:rsidRPr="001026E4">
              <w:t xml:space="preserve">                                 "match_phrase":{"content":"</w:t>
            </w:r>
            <w:r w:rsidRPr="001026E4">
              <w:t>掲載内容</w:t>
            </w:r>
            <w:r w:rsidRPr="001026E4">
              <w:t>"},</w:t>
            </w:r>
          </w:p>
          <w:p w14:paraId="22D3445F" w14:textId="77777777" w:rsidR="006D220D" w:rsidRPr="001026E4" w:rsidRDefault="006D220D" w:rsidP="006D220D">
            <w:pPr>
              <w:pStyle w:val="Content"/>
            </w:pPr>
            <w:r w:rsidRPr="001026E4">
              <w:t xml:space="preserve">                             }</w:t>
            </w:r>
          </w:p>
          <w:p w14:paraId="1DF2C6C2" w14:textId="77777777" w:rsidR="006D220D" w:rsidRPr="001026E4" w:rsidRDefault="006D220D" w:rsidP="006D220D">
            <w:pPr>
              <w:pStyle w:val="Content"/>
            </w:pPr>
            <w:r w:rsidRPr="001026E4">
              <w:t xml:space="preserve">                        })</w:t>
            </w:r>
          </w:p>
          <w:p w14:paraId="05BFB694" w14:textId="77777777" w:rsidR="006D220D" w:rsidRPr="001026E4" w:rsidRDefault="006D220D" w:rsidP="006D220D">
            <w:pPr>
              <w:pStyle w:val="Content"/>
            </w:pPr>
            <w:r w:rsidRPr="001026E4">
              <w:t>In [33]:</w:t>
            </w:r>
          </w:p>
          <w:p w14:paraId="26CC04CA" w14:textId="77777777" w:rsidR="006D220D" w:rsidRPr="001026E4" w:rsidRDefault="006D220D" w:rsidP="006D220D">
            <w:pPr>
              <w:pStyle w:val="Content"/>
            </w:pPr>
            <w:r w:rsidRPr="001026E4">
              <w:lastRenderedPageBreak/>
              <w:t>search_results</w:t>
            </w:r>
          </w:p>
          <w:p w14:paraId="7BE0759F" w14:textId="77777777" w:rsidR="006D220D" w:rsidRPr="001026E4" w:rsidRDefault="006D220D" w:rsidP="006D220D">
            <w:pPr>
              <w:pStyle w:val="Content"/>
            </w:pPr>
            <w:r w:rsidRPr="001026E4">
              <w:t>Out[33]:</w:t>
            </w:r>
          </w:p>
          <w:p w14:paraId="6D0D5676" w14:textId="77777777" w:rsidR="006D220D" w:rsidRPr="001026E4" w:rsidRDefault="006D220D" w:rsidP="006D220D">
            <w:pPr>
              <w:pStyle w:val="Content"/>
            </w:pPr>
            <w:r w:rsidRPr="001026E4">
              <w:t>{'took': 11,</w:t>
            </w:r>
          </w:p>
          <w:p w14:paraId="33BAD6E4" w14:textId="77777777" w:rsidR="006D220D" w:rsidRPr="001026E4" w:rsidRDefault="006D220D" w:rsidP="006D220D">
            <w:pPr>
              <w:pStyle w:val="Content"/>
            </w:pPr>
            <w:r w:rsidRPr="001026E4">
              <w:t xml:space="preserve"> 'timed_out': False,</w:t>
            </w:r>
          </w:p>
          <w:p w14:paraId="21D2C392" w14:textId="77777777" w:rsidR="006D220D" w:rsidRPr="001026E4" w:rsidRDefault="006D220D" w:rsidP="006D220D">
            <w:pPr>
              <w:pStyle w:val="Content"/>
            </w:pPr>
            <w:r w:rsidRPr="001026E4">
              <w:t xml:space="preserve"> '_shards': {'total': 5, 'successful': 5, 'skipped': 0, 'failed': 0},</w:t>
            </w:r>
          </w:p>
          <w:p w14:paraId="2DA56A3E" w14:textId="77777777" w:rsidR="006D220D" w:rsidRPr="001026E4" w:rsidRDefault="006D220D" w:rsidP="006D220D">
            <w:pPr>
              <w:pStyle w:val="Content"/>
            </w:pPr>
            <w:r w:rsidRPr="001026E4">
              <w:t xml:space="preserve"> 'hits': {'total': 1,</w:t>
            </w:r>
          </w:p>
          <w:p w14:paraId="3DE99AD3" w14:textId="77777777" w:rsidR="006D220D" w:rsidRPr="001026E4" w:rsidRDefault="006D220D" w:rsidP="006D220D">
            <w:pPr>
              <w:pStyle w:val="Content"/>
            </w:pPr>
            <w:r w:rsidRPr="001026E4">
              <w:t xml:space="preserve">  'max_score': 1.8330884,</w:t>
            </w:r>
          </w:p>
          <w:p w14:paraId="45E56360" w14:textId="77777777" w:rsidR="006D220D" w:rsidRPr="001026E4" w:rsidRDefault="006D220D" w:rsidP="006D220D">
            <w:pPr>
              <w:pStyle w:val="Content"/>
            </w:pPr>
            <w:r w:rsidRPr="001026E4">
              <w:t xml:space="preserve">  'hits': [{'_index': 'catalogs',</w:t>
            </w:r>
          </w:p>
          <w:p w14:paraId="0C2221BC" w14:textId="77777777" w:rsidR="006D220D" w:rsidRPr="001026E4" w:rsidRDefault="006D220D" w:rsidP="006D220D">
            <w:pPr>
              <w:pStyle w:val="Content"/>
            </w:pPr>
            <w:r w:rsidRPr="001026E4">
              <w:t xml:space="preserve">    '_type': 'doc',</w:t>
            </w:r>
          </w:p>
          <w:p w14:paraId="1474E432" w14:textId="77777777" w:rsidR="006D220D" w:rsidRPr="001026E4" w:rsidRDefault="006D220D" w:rsidP="006D220D">
            <w:pPr>
              <w:pStyle w:val="Content"/>
            </w:pPr>
            <w:r w:rsidRPr="001026E4">
              <w:t xml:space="preserve">    '_id': '458fc5922a961f24ec68d86b9cdfae7',</w:t>
            </w:r>
          </w:p>
          <w:p w14:paraId="6362FCCC" w14:textId="77777777" w:rsidR="006D220D" w:rsidRPr="001026E4" w:rsidRDefault="006D220D" w:rsidP="006D220D">
            <w:pPr>
              <w:pStyle w:val="Content"/>
            </w:pPr>
            <w:r w:rsidRPr="001026E4">
              <w:t xml:space="preserve">    '_score': 1.8330884,</w:t>
            </w:r>
          </w:p>
          <w:p w14:paraId="67890582" w14:textId="77777777" w:rsidR="006D220D" w:rsidRPr="001026E4" w:rsidRDefault="006D220D" w:rsidP="006D220D">
            <w:pPr>
              <w:pStyle w:val="Content"/>
            </w:pPr>
            <w:r w:rsidRPr="001026E4">
              <w:t xml:space="preserve">    '_source': {}}]}}</w:t>
            </w:r>
          </w:p>
          <w:p w14:paraId="0EA53F8B" w14:textId="77777777" w:rsidR="006D220D" w:rsidRPr="001026E4" w:rsidRDefault="006D220D" w:rsidP="006D220D">
            <w:pPr>
              <w:pStyle w:val="Content"/>
            </w:pPr>
            <w:r w:rsidRPr="001026E4">
              <w:t>In [34]:</w:t>
            </w:r>
          </w:p>
          <w:p w14:paraId="74837FE0" w14:textId="77777777" w:rsidR="006D220D" w:rsidRPr="001026E4" w:rsidRDefault="006D220D" w:rsidP="006D220D">
            <w:pPr>
              <w:pStyle w:val="Content"/>
            </w:pPr>
            <w:r w:rsidRPr="001026E4">
              <w:t>search_results['hits']['total']</w:t>
            </w:r>
          </w:p>
          <w:p w14:paraId="73CDA00B" w14:textId="77777777" w:rsidR="006D220D" w:rsidRPr="001026E4" w:rsidRDefault="006D220D" w:rsidP="006D220D">
            <w:pPr>
              <w:pStyle w:val="Content"/>
            </w:pPr>
            <w:r w:rsidRPr="001026E4">
              <w:t>Out[34]:</w:t>
            </w:r>
          </w:p>
          <w:p w14:paraId="3281C6F3" w14:textId="4561D554" w:rsidR="006D220D" w:rsidRDefault="006A62A6" w:rsidP="006D220D">
            <w:pPr>
              <w:pStyle w:val="Content"/>
            </w:pPr>
            <w:r>
              <w:t>1</w:t>
            </w:r>
          </w:p>
          <w:p w14:paraId="33AC7A87" w14:textId="77777777" w:rsidR="006A62A6" w:rsidRDefault="006A62A6" w:rsidP="006D220D">
            <w:pPr>
              <w:pStyle w:val="Content"/>
            </w:pPr>
          </w:p>
          <w:p w14:paraId="499DEC55" w14:textId="35C4CCDE" w:rsidR="006A62A6" w:rsidRDefault="00B50757" w:rsidP="00B45A8E">
            <w:pPr>
              <w:pStyle w:val="Content"/>
              <w:numPr>
                <w:ilvl w:val="0"/>
                <w:numId w:val="13"/>
              </w:numPr>
              <w:rPr>
                <w:b/>
                <w:u w:val="single"/>
              </w:rPr>
            </w:pPr>
            <w:r w:rsidRPr="00B50757">
              <w:rPr>
                <w:b/>
                <w:u w:val="single"/>
              </w:rPr>
              <w:t>References</w:t>
            </w:r>
          </w:p>
          <w:p w14:paraId="5CFE068E" w14:textId="492A4E27" w:rsidR="005026D3" w:rsidRDefault="00057EA5" w:rsidP="00B45A8E">
            <w:pPr>
              <w:pStyle w:val="Content"/>
              <w:numPr>
                <w:ilvl w:val="0"/>
                <w:numId w:val="13"/>
              </w:numPr>
              <w:rPr>
                <w:u w:val="single"/>
              </w:rPr>
            </w:pPr>
            <w:hyperlink r:id="rId21" w:history="1">
              <w:r w:rsidR="005026D3" w:rsidRPr="00A11361">
                <w:rPr>
                  <w:rStyle w:val="Hyperlink"/>
                </w:rPr>
                <w:t>https://www.elastic.co/products/elasticsearch</w:t>
              </w:r>
            </w:hyperlink>
          </w:p>
          <w:p w14:paraId="59F4286E" w14:textId="2A00D02D" w:rsidR="00B50757" w:rsidRDefault="00057EA5" w:rsidP="00B45A8E">
            <w:pPr>
              <w:pStyle w:val="Content"/>
              <w:numPr>
                <w:ilvl w:val="0"/>
                <w:numId w:val="13"/>
              </w:numPr>
              <w:rPr>
                <w:u w:val="single"/>
              </w:rPr>
            </w:pPr>
            <w:hyperlink r:id="rId22" w:history="1">
              <w:r w:rsidR="005026D3" w:rsidRPr="00A11361">
                <w:rPr>
                  <w:rStyle w:val="Hyperlink"/>
                </w:rPr>
                <w:t>http://www2.lixil.co.jp/rp/dfw/exsas6/webcatalog/kentikumuke.aspx?cate_cd=K1021&amp;_ga=2.14736374.1555774946.1539170516-874854234.1539170516</w:t>
              </w:r>
            </w:hyperlink>
          </w:p>
          <w:p w14:paraId="2AE7BC4B" w14:textId="6525CD29" w:rsidR="005026D3" w:rsidRDefault="00057EA5" w:rsidP="00B45A8E">
            <w:pPr>
              <w:pStyle w:val="Content"/>
              <w:numPr>
                <w:ilvl w:val="0"/>
                <w:numId w:val="13"/>
              </w:numPr>
              <w:rPr>
                <w:u w:val="single"/>
              </w:rPr>
            </w:pPr>
            <w:hyperlink r:id="rId23" w:history="1">
              <w:r w:rsidR="005026D3" w:rsidRPr="00A11361">
                <w:rPr>
                  <w:rStyle w:val="Hyperlink"/>
                </w:rPr>
                <w:t>https://discuss.elastic.co/t/indexing-large-pdf-document/22917</w:t>
              </w:r>
            </w:hyperlink>
          </w:p>
          <w:p w14:paraId="224E780A" w14:textId="3917B062" w:rsidR="005026D3" w:rsidRDefault="00057EA5" w:rsidP="00B45A8E">
            <w:pPr>
              <w:pStyle w:val="Content"/>
              <w:numPr>
                <w:ilvl w:val="0"/>
                <w:numId w:val="13"/>
              </w:numPr>
              <w:rPr>
                <w:u w:val="single"/>
              </w:rPr>
            </w:pPr>
            <w:hyperlink r:id="rId24" w:history="1">
              <w:r w:rsidR="005026D3" w:rsidRPr="00A11361">
                <w:rPr>
                  <w:rStyle w:val="Hyperlink"/>
                </w:rPr>
                <w:t>https://github.com/dadoonet/fscrawler/blob/master/docs/source/admin/fs/elasticsearch.rst</w:t>
              </w:r>
            </w:hyperlink>
          </w:p>
          <w:p w14:paraId="67E1F146" w14:textId="23D68E35" w:rsidR="005026D3" w:rsidRDefault="00057EA5" w:rsidP="00B45A8E">
            <w:pPr>
              <w:pStyle w:val="Content"/>
              <w:numPr>
                <w:ilvl w:val="0"/>
                <w:numId w:val="13"/>
              </w:numPr>
              <w:rPr>
                <w:u w:val="single"/>
              </w:rPr>
            </w:pPr>
            <w:hyperlink r:id="rId25" w:history="1">
              <w:r w:rsidR="005026D3" w:rsidRPr="00A11361">
                <w:rPr>
                  <w:rStyle w:val="Hyperlink"/>
                </w:rPr>
                <w:t>https://fscrawler.readthedocs.io/en/fscrawler-2.5/</w:t>
              </w:r>
            </w:hyperlink>
          </w:p>
          <w:p w14:paraId="0AC3F985" w14:textId="083DCEA2" w:rsidR="005026D3" w:rsidRDefault="00057EA5" w:rsidP="00B45A8E">
            <w:pPr>
              <w:pStyle w:val="Content"/>
              <w:numPr>
                <w:ilvl w:val="0"/>
                <w:numId w:val="13"/>
              </w:numPr>
              <w:rPr>
                <w:u w:val="single"/>
              </w:rPr>
            </w:pPr>
            <w:hyperlink r:id="rId26" w:history="1">
              <w:r w:rsidR="005026D3" w:rsidRPr="00A11361">
                <w:rPr>
                  <w:rStyle w:val="Hyperlink"/>
                </w:rPr>
                <w:t>https://www.elastic.co/guide/en/elasticsearch/guide/current/index-doc.html</w:t>
              </w:r>
            </w:hyperlink>
          </w:p>
          <w:p w14:paraId="2A73B6E3" w14:textId="77777777" w:rsidR="005026D3" w:rsidRPr="005026D3" w:rsidRDefault="005026D3" w:rsidP="005026D3">
            <w:pPr>
              <w:pStyle w:val="Content"/>
              <w:ind w:left="720"/>
              <w:rPr>
                <w:u w:val="single"/>
              </w:rPr>
            </w:pPr>
          </w:p>
          <w:p w14:paraId="37BA22FB" w14:textId="77777777" w:rsidR="006D220D" w:rsidRPr="001026E4" w:rsidRDefault="006D220D" w:rsidP="00C565BC">
            <w:pPr>
              <w:pStyle w:val="Content"/>
            </w:pPr>
          </w:p>
        </w:tc>
      </w:tr>
    </w:tbl>
    <w:p w14:paraId="70D64261" w14:textId="77777777" w:rsidR="0087605E" w:rsidRPr="00D70D02" w:rsidRDefault="0087605E" w:rsidP="006D220D">
      <w:pPr>
        <w:pStyle w:val="Heading1"/>
      </w:pPr>
    </w:p>
    <w:sectPr w:rsidR="0087605E" w:rsidRPr="00D70D02" w:rsidSect="006D220D">
      <w:headerReference w:type="default" r:id="rId27"/>
      <w:footerReference w:type="default" r:id="rId28"/>
      <w:pgSz w:w="12240" w:h="15840"/>
      <w:pgMar w:top="720" w:right="720" w:bottom="720" w:left="720" w:header="0" w:footer="288" w:gutter="0"/>
      <w:pgNumType w:start="1"/>
      <w:cols w:space="720"/>
      <w:docGrid w:linePitch="38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ajesh Nath" w:date="2019-03-26T00:26:00Z" w:initials="RN">
    <w:p w14:paraId="316D33B1" w14:textId="77777777" w:rsidR="0015128F" w:rsidRDefault="0015128F">
      <w:pPr>
        <w:pStyle w:val="CommentText"/>
      </w:pPr>
      <w:r>
        <w:rPr>
          <w:rStyle w:val="CommentReference"/>
        </w:rPr>
        <w:annotationRef/>
      </w:r>
      <w:r>
        <w:t>This section should come before the “About ElasticSearch” section.</w:t>
      </w:r>
    </w:p>
    <w:p w14:paraId="03E16A31" w14:textId="77777777" w:rsidR="0015128F" w:rsidRDefault="0015128F">
      <w:pPr>
        <w:pStyle w:val="CommentText"/>
      </w:pPr>
    </w:p>
    <w:p w14:paraId="29E71F3A" w14:textId="38ED54F7" w:rsidR="0015128F" w:rsidRDefault="0015128F">
      <w:pPr>
        <w:pStyle w:val="CommentText"/>
      </w:pPr>
      <w:r>
        <w:t>Also, you should break all this text under meaningful heading such as “Goal” of the Solution/Product, its “Problem Statement” and its “Solution Approach”.</w:t>
      </w:r>
    </w:p>
    <w:p w14:paraId="3DF346BB" w14:textId="77777777" w:rsidR="0015128F" w:rsidRDefault="0015128F">
      <w:pPr>
        <w:pStyle w:val="CommentText"/>
      </w:pPr>
    </w:p>
    <w:p w14:paraId="044DFA3A" w14:textId="1B80F993" w:rsidR="0015128F" w:rsidRDefault="0015128F">
      <w:pPr>
        <w:pStyle w:val="CommentText"/>
      </w:pPr>
      <w:r>
        <w:t>Then you should define what is the “Goal” of your individual project (spock), the “Problem Statement” and the “Solution Approach”.</w:t>
      </w:r>
    </w:p>
    <w:p w14:paraId="766283EE" w14:textId="77777777" w:rsidR="0015128F" w:rsidRDefault="0015128F">
      <w:pPr>
        <w:pStyle w:val="CommentText"/>
      </w:pPr>
    </w:p>
    <w:p w14:paraId="1258F78B" w14:textId="79B380D6" w:rsidR="0015128F" w:rsidRDefault="0015128F">
      <w:pPr>
        <w:pStyle w:val="CommentText"/>
      </w:pPr>
      <w:r>
        <w:t>Structuring your text in above mentioned sub-headings will improve readability of your whitepaper.</w:t>
      </w:r>
    </w:p>
  </w:comment>
  <w:comment w:id="2" w:author="Rajesh Nath" w:date="2019-03-26T00:32:00Z" w:initials="RN">
    <w:p w14:paraId="78036A1A" w14:textId="0C7D8337" w:rsidR="00163AE7" w:rsidRDefault="00163AE7">
      <w:pPr>
        <w:pStyle w:val="CommentText"/>
      </w:pPr>
      <w:r>
        <w:rPr>
          <w:rStyle w:val="CommentReference"/>
        </w:rPr>
        <w:annotationRef/>
      </w:r>
      <w:r>
        <w:t>Please quantify your statement from factual data that how much is RDBMS slow in compared to NoSQL DB.</w:t>
      </w:r>
    </w:p>
  </w:comment>
  <w:comment w:id="4" w:author="Rajesh Nath" w:date="2019-03-26T00:50:00Z" w:initials="RN">
    <w:p w14:paraId="7395933D" w14:textId="5D5A58EE" w:rsidR="00806EA9" w:rsidRDefault="00806EA9">
      <w:pPr>
        <w:pStyle w:val="CommentText"/>
      </w:pPr>
      <w:r>
        <w:rPr>
          <w:rStyle w:val="CommentReference"/>
        </w:rPr>
        <w:annotationRef/>
      </w:r>
      <w:r>
        <w:t>Can you please try to write down the Platforms and Technologies in a tabular format? This section is meant to have concrete names, versions, purpose used etc and should not be very descriptive.</w:t>
      </w:r>
    </w:p>
  </w:comment>
  <w:comment w:id="5" w:author="Rajesh Nath" w:date="2019-03-26T00:52:00Z" w:initials="RN">
    <w:p w14:paraId="039561AB" w14:textId="77777777" w:rsidR="00806EA9" w:rsidRDefault="00806EA9">
      <w:pPr>
        <w:pStyle w:val="CommentText"/>
      </w:pPr>
      <w:r>
        <w:rPr>
          <w:rStyle w:val="CommentReference"/>
        </w:rPr>
        <w:annotationRef/>
      </w:r>
      <w:r>
        <w:t>This is the most important part of the whitepaper. Please elaborate with following items:</w:t>
      </w:r>
      <w:r>
        <w:br/>
      </w:r>
    </w:p>
    <w:p w14:paraId="2F820454" w14:textId="77777777" w:rsidR="00806EA9" w:rsidRDefault="00806EA9" w:rsidP="00806EA9">
      <w:pPr>
        <w:pStyle w:val="CommentText"/>
        <w:numPr>
          <w:ilvl w:val="0"/>
          <w:numId w:val="11"/>
        </w:numPr>
      </w:pPr>
      <w:r>
        <w:t xml:space="preserve"> What was the type, kind of files, what was the type of contents inside the </w:t>
      </w:r>
      <w:proofErr w:type="gramStart"/>
      <w:r>
        <w:t>file.</w:t>
      </w:r>
      <w:proofErr w:type="gramEnd"/>
    </w:p>
    <w:p w14:paraId="7C2F8FAD" w14:textId="77777777" w:rsidR="00806EA9" w:rsidRDefault="00806EA9" w:rsidP="00806EA9">
      <w:pPr>
        <w:pStyle w:val="CommentText"/>
        <w:numPr>
          <w:ilvl w:val="0"/>
          <w:numId w:val="11"/>
        </w:numPr>
      </w:pPr>
      <w:r>
        <w:t xml:space="preserve"> How many files were indexed and how much time duration does it take to index one file and in total all files?</w:t>
      </w:r>
    </w:p>
    <w:p w14:paraId="52298C22" w14:textId="77777777" w:rsidR="00806EA9" w:rsidRDefault="00806EA9" w:rsidP="00806EA9">
      <w:pPr>
        <w:pStyle w:val="CommentText"/>
        <w:numPr>
          <w:ilvl w:val="0"/>
          <w:numId w:val="11"/>
        </w:numPr>
      </w:pPr>
      <w:r>
        <w:t xml:space="preserve"> How did you verify the files were correctly </w:t>
      </w:r>
      <w:proofErr w:type="gramStart"/>
      <w:r>
        <w:t>indexed.</w:t>
      </w:r>
      <w:proofErr w:type="gramEnd"/>
      <w:r>
        <w:t xml:space="preserve"> </w:t>
      </w:r>
    </w:p>
    <w:p w14:paraId="6E128849" w14:textId="4F1BB408" w:rsidR="00806EA9" w:rsidRDefault="00806EA9" w:rsidP="00806EA9">
      <w:pPr>
        <w:pStyle w:val="CommentText"/>
        <w:numPr>
          <w:ilvl w:val="0"/>
          <w:numId w:val="11"/>
        </w:numPr>
      </w:pPr>
      <w:r>
        <w:t xml:space="preserve"> Were there any challenges faced or observations made during this implementation?</w:t>
      </w:r>
    </w:p>
  </w:comment>
  <w:comment w:id="6" w:author="Rajesh Nath" w:date="2019-03-26T00:56:00Z" w:initials="RN">
    <w:p w14:paraId="0968636C" w14:textId="77777777" w:rsidR="009361D4" w:rsidRDefault="009361D4">
      <w:pPr>
        <w:pStyle w:val="CommentText"/>
      </w:pPr>
      <w:r>
        <w:rPr>
          <w:rStyle w:val="CommentReference"/>
        </w:rPr>
        <w:annotationRef/>
      </w:r>
      <w:r>
        <w:t>In the below section, please clearly mention which source code snippets are used to index the files and which snippets were used to verify that the files were indexed clearly by searching the files.</w:t>
      </w:r>
    </w:p>
    <w:p w14:paraId="0D0B8624" w14:textId="77777777" w:rsidR="009361D4" w:rsidRDefault="009361D4">
      <w:pPr>
        <w:pStyle w:val="CommentText"/>
      </w:pPr>
    </w:p>
    <w:p w14:paraId="473F3EE1" w14:textId="397E5ABD" w:rsidR="009361D4" w:rsidRDefault="009361D4">
      <w:pPr>
        <w:pStyle w:val="CommentText"/>
      </w:pPr>
      <w:r>
        <w:t>Please give a link to your source code repository on github where your source code is published.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58F78B" w15:done="0"/>
  <w15:commentEx w15:paraId="78036A1A" w15:done="0"/>
  <w15:commentEx w15:paraId="7395933D" w15:done="0"/>
  <w15:commentEx w15:paraId="6E128849" w15:done="0"/>
  <w15:commentEx w15:paraId="473F3E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D839CA" w16cid:durableId="2043EEEA"/>
  <w16cid:commentId w16cid:paraId="461F88AE" w16cid:durableId="2043F1CC"/>
  <w16cid:commentId w16cid:paraId="1258F78B" w16cid:durableId="2043F022"/>
  <w16cid:commentId w16cid:paraId="78036A1A" w16cid:durableId="2043F1A0"/>
  <w16cid:commentId w16cid:paraId="0FB1B2B5" w16cid:durableId="2043F553"/>
  <w16cid:commentId w16cid:paraId="7395933D" w16cid:durableId="2043F5E7"/>
  <w16cid:commentId w16cid:paraId="6E128849" w16cid:durableId="2043F65F"/>
  <w16cid:commentId w16cid:paraId="473F3EE1" w16cid:durableId="2043F74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F47684" w14:textId="77777777" w:rsidR="00057EA5" w:rsidRDefault="00057EA5">
      <w:r>
        <w:separator/>
      </w:r>
    </w:p>
    <w:p w14:paraId="6173A3FB" w14:textId="77777777" w:rsidR="00057EA5" w:rsidRDefault="00057EA5"/>
  </w:endnote>
  <w:endnote w:type="continuationSeparator" w:id="0">
    <w:p w14:paraId="7D314B30" w14:textId="77777777" w:rsidR="00057EA5" w:rsidRDefault="00057EA5">
      <w:r>
        <w:continuationSeparator/>
      </w:r>
    </w:p>
    <w:p w14:paraId="671E7848" w14:textId="77777777" w:rsidR="00057EA5" w:rsidRDefault="00057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3A25C" w14:textId="4474F45A" w:rsidR="00DF027C" w:rsidRDefault="00162408" w:rsidP="0097716D">
    <w:pPr>
      <w:pStyle w:val="Footer"/>
      <w:jc w:val="right"/>
    </w:pPr>
    <w:r>
      <w:rPr>
        <w:noProof/>
      </w:rPr>
      <w:drawing>
        <wp:inline distT="0" distB="0" distL="0" distR="0" wp14:anchorId="1B6D4B7F" wp14:editId="2F5A071D">
          <wp:extent cx="1558950" cy="679341"/>
          <wp:effectExtent l="0" t="0" r="0" b="0"/>
          <wp:docPr id="4" name="Picture 4"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12 JP Tokyo &amp; Co. Changes for Sustainability 様【LOGO】5.png"/>
                  <pic:cNvPicPr/>
                </pic:nvPicPr>
                <pic:blipFill>
                  <a:blip r:embed="rId1">
                    <a:extLst>
                      <a:ext uri="{28A0092B-C50C-407E-A947-70E740481C1C}">
                        <a14:useLocalDpi xmlns:a14="http://schemas.microsoft.com/office/drawing/2010/main" val="0"/>
                      </a:ext>
                    </a:extLst>
                  </a:blip>
                  <a:stretch>
                    <a:fillRect/>
                  </a:stretch>
                </pic:blipFill>
                <pic:spPr>
                  <a:xfrm>
                    <a:off x="0" y="0"/>
                    <a:ext cx="1579472" cy="688284"/>
                  </a:xfrm>
                  <a:prstGeom prst="rect">
                    <a:avLst/>
                  </a:prstGeom>
                </pic:spPr>
              </pic:pic>
            </a:graphicData>
          </a:graphic>
        </wp:inline>
      </w:drawing>
    </w:r>
    <w:r>
      <w:ptab w:relativeTo="margin" w:alignment="center" w:leader="none"/>
    </w:r>
    <w:r>
      <w:t xml:space="preserve">Page | </w:t>
    </w:r>
    <w:r>
      <w:fldChar w:fldCharType="begin"/>
    </w:r>
    <w:r>
      <w:instrText xml:space="preserve"> PAGE   \* MERGEFORMAT </w:instrText>
    </w:r>
    <w:r>
      <w:fldChar w:fldCharType="separate"/>
    </w:r>
    <w:r w:rsidR="000E3442">
      <w:rPr>
        <w:noProof/>
      </w:rPr>
      <w:t>13</w:t>
    </w:r>
    <w:r>
      <w:rPr>
        <w:noProof/>
      </w:rPr>
      <w:fldChar w:fldCharType="end"/>
    </w:r>
    <w:r>
      <w:ptab w:relativeTo="margin" w:alignment="right" w:leader="none"/>
    </w:r>
    <w:r>
      <w:rPr>
        <w:noProof/>
      </w:rPr>
      <w:drawing>
        <wp:inline distT="0" distB="0" distL="0" distR="0" wp14:anchorId="63AB0FAA" wp14:editId="7C9C50D0">
          <wp:extent cx="1228725" cy="46980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v-rachna-logo.jpg"/>
                  <pic:cNvPicPr/>
                </pic:nvPicPr>
                <pic:blipFill>
                  <a:blip r:embed="rId2">
                    <a:extLst>
                      <a:ext uri="{28A0092B-C50C-407E-A947-70E740481C1C}">
                        <a14:useLocalDpi xmlns:a14="http://schemas.microsoft.com/office/drawing/2010/main" val="0"/>
                      </a:ext>
                    </a:extLst>
                  </a:blip>
                  <a:stretch>
                    <a:fillRect/>
                  </a:stretch>
                </pic:blipFill>
                <pic:spPr>
                  <a:xfrm>
                    <a:off x="0" y="0"/>
                    <a:ext cx="1238599" cy="473582"/>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01E7F7" w14:textId="77777777" w:rsidR="00057EA5" w:rsidRDefault="00057EA5">
      <w:r>
        <w:separator/>
      </w:r>
    </w:p>
    <w:p w14:paraId="732CCA11" w14:textId="77777777" w:rsidR="00057EA5" w:rsidRDefault="00057EA5"/>
  </w:footnote>
  <w:footnote w:type="continuationSeparator" w:id="0">
    <w:p w14:paraId="70801778" w14:textId="77777777" w:rsidR="00057EA5" w:rsidRDefault="00057EA5">
      <w:r>
        <w:continuationSeparator/>
      </w:r>
    </w:p>
    <w:p w14:paraId="7D113A3F" w14:textId="77777777" w:rsidR="00057EA5" w:rsidRDefault="00057E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2E77DD5" w14:textId="77777777" w:rsidTr="00D077E9">
      <w:trPr>
        <w:trHeight w:val="978"/>
      </w:trPr>
      <w:tc>
        <w:tcPr>
          <w:tcW w:w="9990" w:type="dxa"/>
          <w:tcBorders>
            <w:top w:val="nil"/>
            <w:left w:val="nil"/>
            <w:bottom w:val="single" w:sz="36" w:space="0" w:color="34ABA2" w:themeColor="accent3"/>
            <w:right w:val="nil"/>
          </w:tcBorders>
        </w:tcPr>
        <w:p w14:paraId="212566DA" w14:textId="09A38A97" w:rsidR="00D077E9" w:rsidRDefault="00D077E9" w:rsidP="0097716D">
          <w:pPr>
            <w:pStyle w:val="Header"/>
            <w:jc w:val="right"/>
          </w:pPr>
        </w:p>
      </w:tc>
    </w:tr>
  </w:tbl>
  <w:p w14:paraId="75D3168A" w14:textId="77777777"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656C0"/>
    <w:multiLevelType w:val="hybridMultilevel"/>
    <w:tmpl w:val="320E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65DE7"/>
    <w:multiLevelType w:val="hybridMultilevel"/>
    <w:tmpl w:val="88ACD82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
    <w:nsid w:val="0F777D0E"/>
    <w:multiLevelType w:val="hybridMultilevel"/>
    <w:tmpl w:val="807ECBF2"/>
    <w:lvl w:ilvl="0" w:tplc="769EFF7E">
      <w:start w:val="1"/>
      <w:numFmt w:val="decimal"/>
      <w:lvlText w:val="%1.)"/>
      <w:lvlJc w:val="left"/>
      <w:pPr>
        <w:ind w:left="360" w:hanging="360"/>
      </w:pPr>
      <w:rPr>
        <w:rFonts w:hint="default"/>
        <w:b/>
        <w:color w:val="3592CF" w:themeColor="hyperlink"/>
        <w:sz w:val="28"/>
        <w:szCs w:val="28"/>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75F48E1"/>
    <w:multiLevelType w:val="hybridMultilevel"/>
    <w:tmpl w:val="8D742B3A"/>
    <w:lvl w:ilvl="0" w:tplc="0A14F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5550A6"/>
    <w:multiLevelType w:val="hybridMultilevel"/>
    <w:tmpl w:val="5C5CB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12B1620"/>
    <w:multiLevelType w:val="hybridMultilevel"/>
    <w:tmpl w:val="06A098A2"/>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6">
    <w:nsid w:val="300A2A5A"/>
    <w:multiLevelType w:val="hybridMultilevel"/>
    <w:tmpl w:val="0F94E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46B3925"/>
    <w:multiLevelType w:val="multilevel"/>
    <w:tmpl w:val="20E2C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1958F6"/>
    <w:multiLevelType w:val="hybridMultilevel"/>
    <w:tmpl w:val="52C262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9CC618F"/>
    <w:multiLevelType w:val="hybridMultilevel"/>
    <w:tmpl w:val="79902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7126AE"/>
    <w:multiLevelType w:val="hybridMultilevel"/>
    <w:tmpl w:val="0952E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E10B9D"/>
    <w:multiLevelType w:val="hybridMultilevel"/>
    <w:tmpl w:val="4D007D9A"/>
    <w:lvl w:ilvl="0" w:tplc="27CC36B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C34F65"/>
    <w:multiLevelType w:val="hybridMultilevel"/>
    <w:tmpl w:val="0234F3B6"/>
    <w:lvl w:ilvl="0" w:tplc="F0BAC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1F1DF0"/>
    <w:multiLevelType w:val="hybridMultilevel"/>
    <w:tmpl w:val="176E1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D249DB"/>
    <w:multiLevelType w:val="hybridMultilevel"/>
    <w:tmpl w:val="BC7A1DFA"/>
    <w:lvl w:ilvl="0" w:tplc="0720B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AF90251"/>
    <w:multiLevelType w:val="hybridMultilevel"/>
    <w:tmpl w:val="9B2A0038"/>
    <w:lvl w:ilvl="0" w:tplc="6568D06E">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11"/>
  </w:num>
  <w:num w:numId="5">
    <w:abstractNumId w:val="0"/>
  </w:num>
  <w:num w:numId="6">
    <w:abstractNumId w:val="12"/>
  </w:num>
  <w:num w:numId="7">
    <w:abstractNumId w:val="14"/>
  </w:num>
  <w:num w:numId="8">
    <w:abstractNumId w:val="15"/>
  </w:num>
  <w:num w:numId="9">
    <w:abstractNumId w:val="8"/>
  </w:num>
  <w:num w:numId="10">
    <w:abstractNumId w:val="2"/>
  </w:num>
  <w:num w:numId="11">
    <w:abstractNumId w:val="13"/>
  </w:num>
  <w:num w:numId="12">
    <w:abstractNumId w:val="4"/>
  </w:num>
  <w:num w:numId="13">
    <w:abstractNumId w:val="6"/>
  </w:num>
  <w:num w:numId="14">
    <w:abstractNumId w:val="10"/>
  </w:num>
  <w:num w:numId="15">
    <w:abstractNumId w:val="9"/>
  </w:num>
  <w:num w:numId="1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jesh Nath">
    <w15:presenceInfo w15:providerId="None" w15:userId="Rajesh Na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708"/>
    <w:rsid w:val="00016547"/>
    <w:rsid w:val="0002482E"/>
    <w:rsid w:val="00050324"/>
    <w:rsid w:val="00057EA5"/>
    <w:rsid w:val="000A0150"/>
    <w:rsid w:val="000E3442"/>
    <w:rsid w:val="000E63C9"/>
    <w:rsid w:val="00130E9D"/>
    <w:rsid w:val="00150A6D"/>
    <w:rsid w:val="0015128F"/>
    <w:rsid w:val="00162408"/>
    <w:rsid w:val="00163AE7"/>
    <w:rsid w:val="00185B35"/>
    <w:rsid w:val="001C4708"/>
    <w:rsid w:val="001E5CDC"/>
    <w:rsid w:val="001F2BC8"/>
    <w:rsid w:val="001F5F6B"/>
    <w:rsid w:val="00220706"/>
    <w:rsid w:val="00243EBC"/>
    <w:rsid w:val="00246A35"/>
    <w:rsid w:val="002529A9"/>
    <w:rsid w:val="00257306"/>
    <w:rsid w:val="002652FA"/>
    <w:rsid w:val="00284348"/>
    <w:rsid w:val="00291DAE"/>
    <w:rsid w:val="002962F8"/>
    <w:rsid w:val="002A3B96"/>
    <w:rsid w:val="002F51F5"/>
    <w:rsid w:val="00312137"/>
    <w:rsid w:val="00315C7E"/>
    <w:rsid w:val="00330359"/>
    <w:rsid w:val="0033762F"/>
    <w:rsid w:val="00356568"/>
    <w:rsid w:val="00366C7E"/>
    <w:rsid w:val="00373E51"/>
    <w:rsid w:val="00384EA3"/>
    <w:rsid w:val="003A39A1"/>
    <w:rsid w:val="003C2191"/>
    <w:rsid w:val="003D06D0"/>
    <w:rsid w:val="003D3863"/>
    <w:rsid w:val="003E69E3"/>
    <w:rsid w:val="004110DE"/>
    <w:rsid w:val="0044085A"/>
    <w:rsid w:val="004B21A5"/>
    <w:rsid w:val="004B7013"/>
    <w:rsid w:val="005026D3"/>
    <w:rsid w:val="005037F0"/>
    <w:rsid w:val="00516A86"/>
    <w:rsid w:val="005275F6"/>
    <w:rsid w:val="00565955"/>
    <w:rsid w:val="00572102"/>
    <w:rsid w:val="00577DDF"/>
    <w:rsid w:val="005F1BB0"/>
    <w:rsid w:val="00605CE8"/>
    <w:rsid w:val="00656C4D"/>
    <w:rsid w:val="006837C1"/>
    <w:rsid w:val="006A62A6"/>
    <w:rsid w:val="006D220D"/>
    <w:rsid w:val="006E5716"/>
    <w:rsid w:val="00710D3B"/>
    <w:rsid w:val="007302B3"/>
    <w:rsid w:val="00730733"/>
    <w:rsid w:val="00730E3A"/>
    <w:rsid w:val="00736AAF"/>
    <w:rsid w:val="00765B2A"/>
    <w:rsid w:val="00781E9F"/>
    <w:rsid w:val="00783A34"/>
    <w:rsid w:val="00787ED9"/>
    <w:rsid w:val="007C6B52"/>
    <w:rsid w:val="007D16C5"/>
    <w:rsid w:val="007D7ACA"/>
    <w:rsid w:val="00806EA9"/>
    <w:rsid w:val="00812799"/>
    <w:rsid w:val="00862FE4"/>
    <w:rsid w:val="0086389A"/>
    <w:rsid w:val="00874F24"/>
    <w:rsid w:val="0087605E"/>
    <w:rsid w:val="008B1FEE"/>
    <w:rsid w:val="008C21CC"/>
    <w:rsid w:val="008D27BB"/>
    <w:rsid w:val="008E73E8"/>
    <w:rsid w:val="00903C32"/>
    <w:rsid w:val="00916B16"/>
    <w:rsid w:val="009173B9"/>
    <w:rsid w:val="0093335D"/>
    <w:rsid w:val="0093613E"/>
    <w:rsid w:val="009361D4"/>
    <w:rsid w:val="00943026"/>
    <w:rsid w:val="00946717"/>
    <w:rsid w:val="00952F34"/>
    <w:rsid w:val="00966B81"/>
    <w:rsid w:val="009679BE"/>
    <w:rsid w:val="0097716D"/>
    <w:rsid w:val="009779A4"/>
    <w:rsid w:val="00991BDF"/>
    <w:rsid w:val="009C7720"/>
    <w:rsid w:val="009E5777"/>
    <w:rsid w:val="00A14C04"/>
    <w:rsid w:val="00A15794"/>
    <w:rsid w:val="00A23AFA"/>
    <w:rsid w:val="00A31B3E"/>
    <w:rsid w:val="00A532F3"/>
    <w:rsid w:val="00A8489E"/>
    <w:rsid w:val="00AB2374"/>
    <w:rsid w:val="00AC29F3"/>
    <w:rsid w:val="00AD0169"/>
    <w:rsid w:val="00B2200C"/>
    <w:rsid w:val="00B231E5"/>
    <w:rsid w:val="00B45A8E"/>
    <w:rsid w:val="00B50757"/>
    <w:rsid w:val="00B9136F"/>
    <w:rsid w:val="00C02B87"/>
    <w:rsid w:val="00C27F51"/>
    <w:rsid w:val="00C4086D"/>
    <w:rsid w:val="00C53BBE"/>
    <w:rsid w:val="00C565BC"/>
    <w:rsid w:val="00CA1896"/>
    <w:rsid w:val="00CB5B28"/>
    <w:rsid w:val="00CC0D4C"/>
    <w:rsid w:val="00CC2A80"/>
    <w:rsid w:val="00CC32F3"/>
    <w:rsid w:val="00CF5371"/>
    <w:rsid w:val="00D0323A"/>
    <w:rsid w:val="00D0559F"/>
    <w:rsid w:val="00D077E9"/>
    <w:rsid w:val="00D11FBB"/>
    <w:rsid w:val="00D42CB7"/>
    <w:rsid w:val="00D5413D"/>
    <w:rsid w:val="00D570A9"/>
    <w:rsid w:val="00D70D02"/>
    <w:rsid w:val="00D770C7"/>
    <w:rsid w:val="00D86945"/>
    <w:rsid w:val="00D90290"/>
    <w:rsid w:val="00D96353"/>
    <w:rsid w:val="00DD152F"/>
    <w:rsid w:val="00DE213F"/>
    <w:rsid w:val="00DF027C"/>
    <w:rsid w:val="00E00A32"/>
    <w:rsid w:val="00E036A0"/>
    <w:rsid w:val="00E161C1"/>
    <w:rsid w:val="00E22ACD"/>
    <w:rsid w:val="00E51FA0"/>
    <w:rsid w:val="00E553ED"/>
    <w:rsid w:val="00E620B0"/>
    <w:rsid w:val="00E81B40"/>
    <w:rsid w:val="00E91810"/>
    <w:rsid w:val="00E97639"/>
    <w:rsid w:val="00EF555B"/>
    <w:rsid w:val="00F027BB"/>
    <w:rsid w:val="00F11DCF"/>
    <w:rsid w:val="00F162EA"/>
    <w:rsid w:val="00F52D27"/>
    <w:rsid w:val="00F7278C"/>
    <w:rsid w:val="00F83527"/>
    <w:rsid w:val="00FA3468"/>
    <w:rsid w:val="00FA69C1"/>
    <w:rsid w:val="00FA7617"/>
    <w:rsid w:val="00FD369F"/>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625C5"/>
  <w15:docId w15:val="{0ED0F050-A260-4D25-912A-292BEF91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3E69E3"/>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3E69E3"/>
    <w:pPr>
      <w:spacing w:after="100"/>
    </w:pPr>
  </w:style>
  <w:style w:type="paragraph" w:styleId="TOC2">
    <w:name w:val="toc 2"/>
    <w:basedOn w:val="Normal"/>
    <w:next w:val="Normal"/>
    <w:autoRedefine/>
    <w:uiPriority w:val="39"/>
    <w:unhideWhenUsed/>
    <w:rsid w:val="003E69E3"/>
    <w:pPr>
      <w:spacing w:after="100"/>
      <w:ind w:left="280"/>
    </w:pPr>
  </w:style>
  <w:style w:type="character" w:styleId="Hyperlink">
    <w:name w:val="Hyperlink"/>
    <w:basedOn w:val="DefaultParagraphFont"/>
    <w:uiPriority w:val="99"/>
    <w:unhideWhenUsed/>
    <w:rsid w:val="003E69E3"/>
    <w:rPr>
      <w:color w:val="3592CF" w:themeColor="hyperlink"/>
      <w:u w:val="single"/>
    </w:rPr>
  </w:style>
  <w:style w:type="paragraph" w:styleId="ListParagraph">
    <w:name w:val="List Paragraph"/>
    <w:basedOn w:val="Normal"/>
    <w:uiPriority w:val="34"/>
    <w:qFormat/>
    <w:rsid w:val="00016547"/>
    <w:pPr>
      <w:spacing w:after="160" w:line="259" w:lineRule="auto"/>
      <w:ind w:left="720"/>
      <w:contextualSpacing/>
    </w:pPr>
    <w:rPr>
      <w:rFonts w:eastAsiaTheme="minorHAnsi"/>
      <w:b w:val="0"/>
      <w:color w:val="auto"/>
      <w:sz w:val="22"/>
    </w:rPr>
  </w:style>
  <w:style w:type="character" w:styleId="CommentReference">
    <w:name w:val="annotation reference"/>
    <w:basedOn w:val="DefaultParagraphFont"/>
    <w:uiPriority w:val="99"/>
    <w:semiHidden/>
    <w:unhideWhenUsed/>
    <w:rsid w:val="00874F24"/>
    <w:rPr>
      <w:sz w:val="16"/>
      <w:szCs w:val="16"/>
    </w:rPr>
  </w:style>
  <w:style w:type="paragraph" w:styleId="CommentText">
    <w:name w:val="annotation text"/>
    <w:basedOn w:val="Normal"/>
    <w:link w:val="CommentTextChar"/>
    <w:uiPriority w:val="99"/>
    <w:semiHidden/>
    <w:unhideWhenUsed/>
    <w:rsid w:val="00874F24"/>
    <w:pPr>
      <w:spacing w:line="240" w:lineRule="auto"/>
    </w:pPr>
    <w:rPr>
      <w:sz w:val="20"/>
      <w:szCs w:val="20"/>
    </w:rPr>
  </w:style>
  <w:style w:type="character" w:customStyle="1" w:styleId="CommentTextChar">
    <w:name w:val="Comment Text Char"/>
    <w:basedOn w:val="DefaultParagraphFont"/>
    <w:link w:val="CommentText"/>
    <w:uiPriority w:val="99"/>
    <w:semiHidden/>
    <w:rsid w:val="00874F24"/>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874F24"/>
    <w:rPr>
      <w:bCs/>
    </w:rPr>
  </w:style>
  <w:style w:type="character" w:customStyle="1" w:styleId="CommentSubjectChar">
    <w:name w:val="Comment Subject Char"/>
    <w:basedOn w:val="CommentTextChar"/>
    <w:link w:val="CommentSubject"/>
    <w:uiPriority w:val="99"/>
    <w:semiHidden/>
    <w:rsid w:val="00874F24"/>
    <w:rPr>
      <w:rFonts w:eastAsiaTheme="minorEastAsia"/>
      <w:b/>
      <w:bCs/>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219965">
      <w:bodyDiv w:val="1"/>
      <w:marLeft w:val="0"/>
      <w:marRight w:val="0"/>
      <w:marTop w:val="0"/>
      <w:marBottom w:val="0"/>
      <w:divBdr>
        <w:top w:val="none" w:sz="0" w:space="0" w:color="auto"/>
        <w:left w:val="none" w:sz="0" w:space="0" w:color="auto"/>
        <w:bottom w:val="none" w:sz="0" w:space="0" w:color="auto"/>
        <w:right w:val="none" w:sz="0" w:space="0" w:color="auto"/>
      </w:divBdr>
      <w:divsChild>
        <w:div w:id="582641245">
          <w:marLeft w:val="0"/>
          <w:marRight w:val="0"/>
          <w:marTop w:val="0"/>
          <w:marBottom w:val="0"/>
          <w:divBdr>
            <w:top w:val="none" w:sz="0" w:space="0" w:color="auto"/>
            <w:left w:val="none" w:sz="0" w:space="0" w:color="auto"/>
            <w:bottom w:val="none" w:sz="0" w:space="0" w:color="auto"/>
            <w:right w:val="none" w:sz="0" w:space="0" w:color="auto"/>
          </w:divBdr>
          <w:divsChild>
            <w:div w:id="120154050">
              <w:marLeft w:val="0"/>
              <w:marRight w:val="0"/>
              <w:marTop w:val="0"/>
              <w:marBottom w:val="0"/>
              <w:divBdr>
                <w:top w:val="none" w:sz="0" w:space="0" w:color="auto"/>
                <w:left w:val="none" w:sz="0" w:space="0" w:color="auto"/>
                <w:bottom w:val="none" w:sz="0" w:space="0" w:color="auto"/>
                <w:right w:val="none" w:sz="0" w:space="0" w:color="auto"/>
              </w:divBdr>
              <w:divsChild>
                <w:div w:id="153449173">
                  <w:marLeft w:val="0"/>
                  <w:marRight w:val="0"/>
                  <w:marTop w:val="0"/>
                  <w:marBottom w:val="0"/>
                  <w:divBdr>
                    <w:top w:val="none" w:sz="0" w:space="0" w:color="auto"/>
                    <w:left w:val="none" w:sz="0" w:space="0" w:color="auto"/>
                    <w:bottom w:val="none" w:sz="0" w:space="0" w:color="auto"/>
                    <w:right w:val="none" w:sz="0" w:space="0" w:color="auto"/>
                  </w:divBdr>
                  <w:divsChild>
                    <w:div w:id="6943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14417">
      <w:bodyDiv w:val="1"/>
      <w:marLeft w:val="0"/>
      <w:marRight w:val="0"/>
      <w:marTop w:val="0"/>
      <w:marBottom w:val="0"/>
      <w:divBdr>
        <w:top w:val="none" w:sz="0" w:space="0" w:color="auto"/>
        <w:left w:val="none" w:sz="0" w:space="0" w:color="auto"/>
        <w:bottom w:val="none" w:sz="0" w:space="0" w:color="auto"/>
        <w:right w:val="none" w:sz="0" w:space="0" w:color="auto"/>
      </w:divBdr>
      <w:divsChild>
        <w:div w:id="959259778">
          <w:marLeft w:val="0"/>
          <w:marRight w:val="0"/>
          <w:marTop w:val="0"/>
          <w:marBottom w:val="0"/>
          <w:divBdr>
            <w:top w:val="none" w:sz="0" w:space="0" w:color="auto"/>
            <w:left w:val="none" w:sz="0" w:space="0" w:color="auto"/>
            <w:bottom w:val="none" w:sz="0" w:space="0" w:color="auto"/>
            <w:right w:val="none" w:sz="0" w:space="0" w:color="auto"/>
          </w:divBdr>
          <w:divsChild>
            <w:div w:id="562519802">
              <w:marLeft w:val="0"/>
              <w:marRight w:val="0"/>
              <w:marTop w:val="0"/>
              <w:marBottom w:val="0"/>
              <w:divBdr>
                <w:top w:val="none" w:sz="0" w:space="0" w:color="auto"/>
                <w:left w:val="none" w:sz="0" w:space="0" w:color="auto"/>
                <w:bottom w:val="none" w:sz="0" w:space="0" w:color="auto"/>
                <w:right w:val="none" w:sz="0" w:space="0" w:color="auto"/>
              </w:divBdr>
              <w:divsChild>
                <w:div w:id="1744179038">
                  <w:marLeft w:val="0"/>
                  <w:marRight w:val="0"/>
                  <w:marTop w:val="0"/>
                  <w:marBottom w:val="0"/>
                  <w:divBdr>
                    <w:top w:val="none" w:sz="0" w:space="0" w:color="auto"/>
                    <w:left w:val="none" w:sz="0" w:space="0" w:color="auto"/>
                    <w:bottom w:val="none" w:sz="0" w:space="0" w:color="auto"/>
                    <w:right w:val="none" w:sz="0" w:space="0" w:color="auto"/>
                  </w:divBdr>
                  <w:divsChild>
                    <w:div w:id="20248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990383">
      <w:bodyDiv w:val="1"/>
      <w:marLeft w:val="0"/>
      <w:marRight w:val="0"/>
      <w:marTop w:val="0"/>
      <w:marBottom w:val="0"/>
      <w:divBdr>
        <w:top w:val="none" w:sz="0" w:space="0" w:color="auto"/>
        <w:left w:val="none" w:sz="0" w:space="0" w:color="auto"/>
        <w:bottom w:val="none" w:sz="0" w:space="0" w:color="auto"/>
        <w:right w:val="none" w:sz="0" w:space="0" w:color="auto"/>
      </w:divBdr>
    </w:div>
    <w:div w:id="208182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Live-Training-JPTC/2018-2019-MRIIRS-LiveTraining-Batch1/blob/master/1.Spock(A%20-%20Project%201)/10.Papers/2018_Batch1_Group1_AProject1_Sayemuddinkhan_v0.0.docx" TargetMode="External"/><Relationship Id="rId26" Type="http://schemas.openxmlformats.org/officeDocument/2006/relationships/hyperlink" Target="https://www.elastic.co/guide/en/elasticsearch/guide/current/index-doc.html" TargetMode="External"/><Relationship Id="rId3" Type="http://schemas.openxmlformats.org/officeDocument/2006/relationships/customXml" Target="../customXml/item3.xml"/><Relationship Id="rId21" Type="http://schemas.openxmlformats.org/officeDocument/2006/relationships/hyperlink" Target="https://www.elastic.co/products/elasticsearch"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hyperlink" Target="https://fscrawler.readthedocs.io/en/fscrawler-2.5/" TargetMode="External"/><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dadoonet/fscrawler/blob/master/docs/source/admin/fs/elasticsearch.rst"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yperlink" Target="https://discuss.elastic.co/t/indexing-large-pdf-document/22917" TargetMode="External"/><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yperlink" Target="http://www2.lixil.co.jp/rp/dfw/exsas6/webcatalog/kentikumuke.aspx?cate_cd=K1021&amp;_ga=2.14736374.1555774946.1539170516-874854234.1539170516" TargetMode="External"/><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D5F0CD5D5D04CF993CF98341E3C3625"/>
        <w:category>
          <w:name w:val="General"/>
          <w:gallery w:val="placeholder"/>
        </w:category>
        <w:types>
          <w:type w:val="bbPlcHdr"/>
        </w:types>
        <w:behaviors>
          <w:behavior w:val="content"/>
        </w:behaviors>
        <w:guid w:val="{F511E517-ECC4-482D-92A1-BB0F3FCD384A}"/>
      </w:docPartPr>
      <w:docPartBody>
        <w:p w:rsidR="00AC27A4" w:rsidRDefault="00AC27A4">
          <w:pPr>
            <w:pStyle w:val="FD5F0CD5D5D04CF993CF98341E3C362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22</w:t>
          </w:r>
          <w:r w:rsidRPr="00D86945">
            <w:rPr>
              <w:rStyle w:val="SubtitleChar"/>
              <w:b/>
            </w:rPr>
            <w:fldChar w:fldCharType="end"/>
          </w:r>
        </w:p>
      </w:docPartBody>
    </w:docPart>
    <w:docPart>
      <w:docPartPr>
        <w:name w:val="6DDFE393A25440F983E748E422AC2DE8"/>
        <w:category>
          <w:name w:val="General"/>
          <w:gallery w:val="placeholder"/>
        </w:category>
        <w:types>
          <w:type w:val="bbPlcHdr"/>
        </w:types>
        <w:behaviors>
          <w:behavior w:val="content"/>
        </w:behaviors>
        <w:guid w:val="{F5A17E55-E5CC-4455-A779-0A52741DBAC2}"/>
      </w:docPartPr>
      <w:docPartBody>
        <w:p w:rsidR="00AC27A4" w:rsidRDefault="00AC27A4">
          <w:pPr>
            <w:pStyle w:val="6DDFE393A25440F983E748E422AC2DE8"/>
          </w:pPr>
          <w:r>
            <w:t>COMPANY NAME</w:t>
          </w:r>
        </w:p>
      </w:docPartBody>
    </w:docPart>
    <w:docPart>
      <w:docPartPr>
        <w:name w:val="38BA83ADABD242B19E5F58C0E408ADD9"/>
        <w:category>
          <w:name w:val="General"/>
          <w:gallery w:val="placeholder"/>
        </w:category>
        <w:types>
          <w:type w:val="bbPlcHdr"/>
        </w:types>
        <w:behaviors>
          <w:behavior w:val="content"/>
        </w:behaviors>
        <w:guid w:val="{D4B1F493-5CBD-49AA-AF48-966A8658A3FA}"/>
      </w:docPartPr>
      <w:docPartBody>
        <w:p w:rsidR="00AC27A4" w:rsidRDefault="00AC27A4">
          <w:pPr>
            <w:pStyle w:val="38BA83ADABD242B19E5F58C0E408ADD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A4"/>
    <w:rsid w:val="00114E9B"/>
    <w:rsid w:val="00140CDC"/>
    <w:rsid w:val="00782D60"/>
    <w:rsid w:val="008503FC"/>
    <w:rsid w:val="009F7D61"/>
    <w:rsid w:val="00A43907"/>
    <w:rsid w:val="00AC27A4"/>
    <w:rsid w:val="00E3763C"/>
    <w:rsid w:val="00F97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FD5F0CD5D5D04CF993CF98341E3C3625">
    <w:name w:val="FD5F0CD5D5D04CF993CF98341E3C3625"/>
  </w:style>
  <w:style w:type="paragraph" w:customStyle="1" w:styleId="6DDFE393A25440F983E748E422AC2DE8">
    <w:name w:val="6DDFE393A25440F983E748E422AC2DE8"/>
  </w:style>
  <w:style w:type="paragraph" w:customStyle="1" w:styleId="38BA83ADABD242B19E5F58C0E408ADD9">
    <w:name w:val="38BA83ADABD242B19E5F58C0E408ADD9"/>
  </w:style>
  <w:style w:type="paragraph" w:customStyle="1" w:styleId="637F7B07EA1A4EE487F0AB2F341EA5B4">
    <w:name w:val="637F7B07EA1A4EE487F0AB2F341EA5B4"/>
  </w:style>
  <w:style w:type="paragraph" w:customStyle="1" w:styleId="8909E07E43DE4ED99828E04AD3BB2F39">
    <w:name w:val="8909E07E43DE4ED99828E04AD3BB2F39"/>
  </w:style>
  <w:style w:type="paragraph" w:customStyle="1" w:styleId="5D9CEDA9FB9F48FA820B248AD8581973">
    <w:name w:val="5D9CEDA9FB9F48FA820B248AD8581973"/>
  </w:style>
  <w:style w:type="paragraph" w:customStyle="1" w:styleId="CF399FF118914122A5C7D84E6DE093B4">
    <w:name w:val="CF399FF118914122A5C7D84E6DE093B4"/>
  </w:style>
  <w:style w:type="paragraph" w:customStyle="1" w:styleId="A4F66DC272284A39B7F756880858BB78">
    <w:name w:val="A4F66DC272284A39B7F756880858BB78"/>
  </w:style>
  <w:style w:type="paragraph" w:customStyle="1" w:styleId="887FBBCBE86640CCBB8DF74A3A2080B8">
    <w:name w:val="887FBBCBE86640CCBB8DF74A3A2080B8"/>
    <w:rsid w:val="00114E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Sayem Uddin Khan
Reviewed by: Rajesh Nath, Dr.Madhulika</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AEC9D82600E124EAE0FA188E684C09D" ma:contentTypeVersion="9" ma:contentTypeDescription="Create a new document." ma:contentTypeScope="" ma:versionID="2bea53d09770e635ce8cd83c736594bd">
  <xsd:schema xmlns:xsd="http://www.w3.org/2001/XMLSchema" xmlns:xs="http://www.w3.org/2001/XMLSchema" xmlns:p="http://schemas.microsoft.com/office/2006/metadata/properties" xmlns:ns2="9da69110-5409-4e92-be76-6d3d1d916b93" xmlns:ns3="97c3c57a-7bc7-40e1-97a2-cb26290855d5" targetNamespace="http://schemas.microsoft.com/office/2006/metadata/properties" ma:root="true" ma:fieldsID="757f8fe93e2ad4349ee25041227df146" ns2:_="" ns3:_="">
    <xsd:import namespace="9da69110-5409-4e92-be76-6d3d1d916b93"/>
    <xsd:import namespace="97c3c57a-7bc7-40e1-97a2-cb26290855d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EventHashCode" minOccurs="0"/>
                <xsd:element ref="ns3:MediaServiceGenerationTim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a69110-5409-4e92-be76-6d3d1d916b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7c3c57a-7bc7-40e1-97a2-cb26290855d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323E7E-29A7-49F9-9CB7-7ADDF3595E72}">
  <ds:schemaRefs>
    <ds:schemaRef ds:uri="http://schemas.microsoft.com/sharepoint/v3/contenttype/forms"/>
  </ds:schemaRefs>
</ds:datastoreItem>
</file>

<file path=customXml/itemProps3.xml><?xml version="1.0" encoding="utf-8"?>
<ds:datastoreItem xmlns:ds="http://schemas.openxmlformats.org/officeDocument/2006/customXml" ds:itemID="{D3A2D1FB-17D9-45D9-8005-95FAB020E4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a69110-5409-4e92-be76-6d3d1d916b93"/>
    <ds:schemaRef ds:uri="97c3c57a-7bc7-40e1-97a2-cb26290855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626FC5-42C7-4B05-993A-A5ECAE753FE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6C07163-A5B1-4BAE-87B9-C716E1FFC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design).dotx</Template>
  <TotalTime>98</TotalTime>
  <Pages>13</Pages>
  <Words>2119</Words>
  <Characters>12082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sayem khan</cp:lastModifiedBy>
  <cp:revision>24</cp:revision>
  <cp:lastPrinted>2006-08-01T17:47:00Z</cp:lastPrinted>
  <dcterms:created xsi:type="dcterms:W3CDTF">2019-04-19T04:07:00Z</dcterms:created>
  <dcterms:modified xsi:type="dcterms:W3CDTF">2019-04-19T18:51:00Z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0x010100CAEC9D82600E124EAE0FA188E684C09D</vt:lpwstr>
  </property>
</Properties>
</file>